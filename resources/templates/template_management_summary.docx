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670" w:tblpY="511"/>
        <w:tblOverlap w:val="never"/>
        <w:tblW w:w="9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4"/>
        <w:gridCol w:w="2157"/>
      </w:tblGrid>
      <w:tr w:rsidR="001E0FC0" w:rsidRPr="00A40291" w14:paraId="01A335A4" w14:textId="77777777" w:rsidTr="00F13C2F">
        <w:trPr>
          <w:trHeight w:val="2551"/>
        </w:trPr>
        <w:tc>
          <w:tcPr>
            <w:tcW w:w="7513" w:type="dxa"/>
          </w:tcPr>
          <w:p w14:paraId="7D087D32" w14:textId="77777777" w:rsidR="001E0FC0" w:rsidRPr="00C22F4E" w:rsidRDefault="001E0FC0" w:rsidP="00F13C2F"/>
        </w:tc>
        <w:bookmarkStart w:id="0" w:name="concdef"/>
        <w:tc>
          <w:tcPr>
            <w:tcW w:w="2126" w:type="dxa"/>
          </w:tcPr>
          <w:p w14:paraId="49B7E7E4" w14:textId="21E064E5" w:rsidR="00296D28" w:rsidRDefault="00000000" w:rsidP="00AE0427">
            <w:pPr>
              <w:pStyle w:val="Referentie1ste"/>
              <w:framePr w:wrap="auto" w:vAnchor="margin" w:hAnchor="text" w:xAlign="left" w:yAlign="inline"/>
              <w:suppressOverlap w:val="0"/>
            </w:pPr>
            <w:sdt>
              <w:sdtPr>
                <w:alias w:val="Selecteer Voorlopig, Concept of Definitief"/>
                <w:tag w:val="Selecteer Voorlopig, Concept of Definitief"/>
                <w:id w:val="-1319798547"/>
                <w:placeholder>
                  <w:docPart w:val="DFFAA087B5BD4A2AB6622DCA02E492EB"/>
                </w:placeholder>
                <w:comboBox>
                  <w:listItem w:displayText="Concept" w:value="Concept"/>
                  <w:listItem w:displayText="Definitief" w:value="Definitief"/>
                  <w:listItem w:displayText="Voorlopig" w:value="Voorlopig"/>
                </w:comboBox>
              </w:sdtPr>
              <w:sdtContent>
                <w:r w:rsidR="009E3550">
                  <w:t>Concept</w:t>
                </w:r>
              </w:sdtContent>
            </w:sdt>
            <w:r w:rsidR="00296D28">
              <w:t xml:space="preserve">  </w:t>
            </w:r>
            <w:bookmarkEnd w:id="0"/>
            <w:r w:rsidR="00296D28">
              <w:t xml:space="preserve"> </w:t>
            </w:r>
            <w:r w:rsidR="00296D28" w:rsidRPr="00FE4D65">
              <w:t xml:space="preserve"> </w:t>
            </w:r>
          </w:p>
          <w:bookmarkStart w:id="1" w:name="versie"/>
          <w:p w14:paraId="2F47F211" w14:textId="240AD4B6" w:rsidR="00296D28" w:rsidRPr="00AE0427" w:rsidRDefault="00000000" w:rsidP="00AE0427">
            <w:pPr>
              <w:pStyle w:val="Referentie"/>
              <w:framePr w:wrap="auto" w:vAnchor="margin" w:hAnchor="text" w:xAlign="left" w:yAlign="inline"/>
              <w:suppressOverlap w:val="0"/>
            </w:pPr>
            <w:sdt>
              <w:sdtPr>
                <w:alias w:val="Selecteer versienummer"/>
                <w:tag w:val="Selecteer versienummer"/>
                <w:id w:val="-1735914339"/>
                <w:placeholder>
                  <w:docPart w:val="DFFAA087B5BD4A2AB6622DCA02E492EB"/>
                </w:placeholder>
                <w:comboBox>
                  <w:listItem w:displayText="Versie 1" w:value="Versie 1"/>
                  <w:listItem w:displayText="Versie 2" w:value="Versie 2"/>
                  <w:listItem w:displayText="Versie 3" w:value="Versie 3"/>
                  <w:listItem w:displayText="Versie 4" w:value="Versie 4"/>
                  <w:listItem w:displayText="Versie 5" w:value="Versie 5"/>
                  <w:listItem w:displayText="Versie 6" w:value="Versie 6"/>
                  <w:listItem w:displayText="Versie 7" w:value="Versie 7"/>
                  <w:listItem w:displayText="Versie 8" w:value="Versie 8"/>
                  <w:listItem w:displayText="Versie 9" w:value="Versie 9"/>
                  <w:listItem w:displayText="Versie 10" w:value="Versie 10"/>
                  <w:listItem w:displayText="Versie 11" w:value="Versie 11"/>
                  <w:listItem w:displayText="Versie 12" w:value="Versie 12"/>
                  <w:listItem w:displayText="Versie 13" w:value="Versie 13"/>
                  <w:listItem w:displayText="Versie 14" w:value="Versie 14"/>
                  <w:listItem w:displayText="Versie 15" w:value="Versie 15"/>
                </w:comboBox>
              </w:sdtPr>
              <w:sdtContent>
                <w:r w:rsidR="00AD31B2">
                  <w:t>Versie 1</w:t>
                </w:r>
              </w:sdtContent>
            </w:sdt>
            <w:r w:rsidR="00296D28" w:rsidRPr="00AE0427">
              <w:t xml:space="preserve"> </w:t>
            </w:r>
            <w:bookmarkEnd w:id="1"/>
            <w:r w:rsidR="00296D28" w:rsidRPr="00AE0427">
              <w:t xml:space="preserve"> </w:t>
            </w:r>
          </w:p>
          <w:bookmarkStart w:id="2" w:name="datum"/>
          <w:p w14:paraId="761E40A7" w14:textId="1A58EC93" w:rsidR="001E0FC0" w:rsidRPr="00A40291" w:rsidRDefault="00000000" w:rsidP="00F13C2F">
            <w:pPr>
              <w:pStyle w:val="Adreskopje"/>
              <w:framePr w:wrap="auto" w:vAnchor="margin" w:hAnchor="text" w:xAlign="left" w:yAlign="inline"/>
              <w:suppressOverlap w:val="0"/>
            </w:pPr>
            <w:sdt>
              <w:sdtPr>
                <w:alias w:val="Kies een datum"/>
                <w:tag w:val="Kies een datum"/>
                <w:id w:val="1275213000"/>
                <w:placeholder>
                  <w:docPart w:val="F6F68E714AF54FC78798BF0334DD70EF"/>
                </w:placeholder>
                <w:date>
                  <w:dateFormat w:val="d MMMM yyyy"/>
                  <w:lid w:val="nl-NL"/>
                  <w:storeMappedDataAs w:val="dateTime"/>
                  <w:calendar w:val="gregorian"/>
                </w:date>
              </w:sdtPr>
              <w:sdtContent>
                <w:r w:rsidR="001027DD" w:rsidRPr="001027DD">
                  <w:t>{{ DATE }}</w:t>
                </w:r>
              </w:sdtContent>
            </w:sdt>
            <w:r w:rsidR="001E0FC0">
              <w:t xml:space="preserve">  </w:t>
            </w:r>
            <w:r w:rsidR="000034F6">
              <w:t xml:space="preserve"> </w:t>
            </w:r>
            <w:bookmarkEnd w:id="2"/>
          </w:p>
        </w:tc>
      </w:tr>
    </w:tbl>
    <w:p w14:paraId="6D4D8880" w14:textId="4D4996CA" w:rsidR="001E0FC0" w:rsidRPr="00B95E2E" w:rsidRDefault="00AF543B" w:rsidP="00BD0D21">
      <w:pPr>
        <w:pStyle w:val="Rapporttitel"/>
      </w:pPr>
      <w:bookmarkStart w:id="3" w:name="titel"/>
      <w:bookmarkStart w:id="4" w:name="_Toc406676765"/>
      <w:r>
        <w:t>Managementsamenvatting</w:t>
      </w:r>
      <w:r w:rsidR="0058576B">
        <w:t xml:space="preserve"> </w:t>
      </w:r>
      <w:r w:rsidR="001649F7">
        <w:t xml:space="preserve">brugdek </w:t>
      </w:r>
      <w:r w:rsidR="00B077F5">
        <w:t>{{ BRIDGE_ID }}</w:t>
      </w:r>
    </w:p>
    <w:bookmarkEnd w:id="3"/>
    <w:p w14:paraId="527A91FB" w14:textId="20F8AF19" w:rsidR="001E0FC0" w:rsidRPr="001D4487" w:rsidRDefault="00AF543B" w:rsidP="001D4487">
      <w:pPr>
        <w:pStyle w:val="Ondertitel"/>
      </w:pPr>
      <w:r>
        <w:t>Managementsamenvatting van de h</w:t>
      </w:r>
      <w:r w:rsidR="00E33BE7">
        <w:t>erberekening</w:t>
      </w:r>
      <w:r>
        <w:t>sresultaten</w:t>
      </w:r>
      <w:r w:rsidR="00E33BE7">
        <w:t xml:space="preserve"> van</w:t>
      </w:r>
      <w:r>
        <w:t xml:space="preserve"> het brugdek van {{ BRIDGE_ID }}, c</w:t>
      </w:r>
      <w:r w:rsidR="00E33BE7">
        <w:t xml:space="preserve">onform de NEN 8700-serie, Eurocodes, CUR en TAB 3.0 op </w:t>
      </w:r>
      <w:r w:rsidR="000B16D7">
        <w:t>{{</w:t>
      </w:r>
      <w:r w:rsidR="00326786">
        <w:t>DESIGN_CODE</w:t>
      </w:r>
      <w:r w:rsidR="000B16D7">
        <w:t>}}</w:t>
      </w:r>
    </w:p>
    <w:p w14:paraId="6C0A612C" w14:textId="77777777" w:rsidR="00B155B5" w:rsidRDefault="00B155B5" w:rsidP="00B155B5"/>
    <w:p w14:paraId="0D77A13D" w14:textId="46223B3A" w:rsidR="00B155B5" w:rsidRDefault="00155D4E" w:rsidP="00B155B5">
      <w:r w:rsidRPr="00155D4E">
        <w:t xml:space="preserve">Dit is slechts een </w:t>
      </w:r>
      <w:r w:rsidR="00AF543B">
        <w:t>managementsamenvatting</w:t>
      </w:r>
      <w:r w:rsidRPr="00155D4E">
        <w:t xml:space="preserve"> en geldt niet als volledige beoordelingsrapportage.</w:t>
      </w:r>
      <w:r w:rsidR="00AF543B">
        <w:t xml:space="preserve"> Dit verzamelblad is bedoeld als “managementtoelichting” bij de uitgevoerde verificatieberekeningen en als basis voor de risicoanalyse voor het instandhoudingsdossier.</w:t>
      </w:r>
    </w:p>
    <w:p w14:paraId="41715F93" w14:textId="77777777" w:rsidR="00B155B5" w:rsidRDefault="00B155B5" w:rsidP="00B155B5"/>
    <w:p w14:paraId="2CE22380" w14:textId="77777777" w:rsidR="00155D4E" w:rsidRDefault="00155D4E" w:rsidP="00B155B5"/>
    <w:p w14:paraId="05B8B9A0" w14:textId="07E9FB8F" w:rsidR="00155D4E" w:rsidRDefault="00155D4E" w:rsidP="00B155B5"/>
    <w:p w14:paraId="356C7002" w14:textId="43AF4F6C" w:rsidR="00B155B5" w:rsidRPr="00201ED7" w:rsidRDefault="00A24325" w:rsidP="00B155B5">
      <w:pPr>
        <w:pStyle w:val="Tussenkopje"/>
      </w:pPr>
      <w:r>
        <w:t>Constructeur/Auteu</w:t>
      </w:r>
      <w:r w:rsidR="00AF543B">
        <w:t>r</w:t>
      </w:r>
      <w:r w:rsidR="00B155B5" w:rsidRPr="00201ED7">
        <w:t>(s)</w:t>
      </w:r>
    </w:p>
    <w:p w14:paraId="4EF1E50B" w14:textId="4F360563" w:rsidR="00B155B5" w:rsidRDefault="009E3550" w:rsidP="00AF543B">
      <w:r>
        <w:t>&lt;Naam Auteur(s)/constructeur(s)&gt;</w:t>
      </w:r>
      <w:bookmarkStart w:id="5" w:name="kenmerk"/>
    </w:p>
    <w:p w14:paraId="497C38F5" w14:textId="77777777" w:rsidR="00A24325" w:rsidRDefault="00A24325" w:rsidP="00AF543B"/>
    <w:p w14:paraId="09AA7E69" w14:textId="3F17A5A1" w:rsidR="00A24325" w:rsidRDefault="00A24325" w:rsidP="00AF543B">
      <w:pPr>
        <w:rPr>
          <w:b/>
          <w:bCs/>
        </w:rPr>
      </w:pPr>
      <w:r>
        <w:rPr>
          <w:b/>
          <w:bCs/>
        </w:rPr>
        <w:t>Toetser(s)</w:t>
      </w:r>
    </w:p>
    <w:p w14:paraId="0E1146AC" w14:textId="0EF48DC8" w:rsidR="00A24325" w:rsidRDefault="00A24325" w:rsidP="00AF543B">
      <w:r>
        <w:t>&lt;Naam Toetser(s)</w:t>
      </w:r>
    </w:p>
    <w:p w14:paraId="4B53053D" w14:textId="77777777" w:rsidR="00A24325" w:rsidRDefault="00A24325" w:rsidP="00AF543B"/>
    <w:p w14:paraId="6258853E" w14:textId="77777777" w:rsidR="00A24325" w:rsidRPr="00A24325" w:rsidRDefault="00A24325" w:rsidP="00AF543B"/>
    <w:p w14:paraId="5DF054C6" w14:textId="77777777" w:rsidR="00AF543B" w:rsidRDefault="00AF543B" w:rsidP="00AF543B"/>
    <w:p w14:paraId="3DF12DB9" w14:textId="702B19E2" w:rsidR="00AF543B" w:rsidRDefault="00AF543B">
      <w:pPr>
        <w:spacing w:line="260" w:lineRule="atLeast"/>
      </w:pPr>
      <w:r>
        <w:br w:type="page"/>
      </w:r>
    </w:p>
    <w:p w14:paraId="408CDC9A" w14:textId="3297CFF6" w:rsidR="00AF543B" w:rsidRDefault="00AF543B" w:rsidP="00AF543B">
      <w:pPr>
        <w:rPr>
          <w:b/>
          <w:bCs/>
        </w:rPr>
      </w:pPr>
      <w:r>
        <w:rPr>
          <w:b/>
          <w:bCs/>
        </w:rPr>
        <w:lastRenderedPageBreak/>
        <w:t>Paspoortinformatie</w:t>
      </w:r>
    </w:p>
    <w:p w14:paraId="17EBCC1D" w14:textId="0345E787" w:rsidR="00AF543B" w:rsidRDefault="00AF543B" w:rsidP="00AF543B">
      <w:r>
        <w:t>Brugnaam:</w:t>
      </w:r>
      <w:r w:rsidR="002E554D">
        <w:t xml:space="preserve"> {{ BRIDGE_NAME }}</w:t>
      </w:r>
    </w:p>
    <w:p w14:paraId="0B20FEBB" w14:textId="0A031A72" w:rsidR="00AF543B" w:rsidRDefault="00AF543B" w:rsidP="00AF543B">
      <w:r>
        <w:t xml:space="preserve">Brugnummer: </w:t>
      </w:r>
      <w:r w:rsidR="002E554D">
        <w:t>{{ BRIDGE_ID }}</w:t>
      </w:r>
    </w:p>
    <w:p w14:paraId="447AA63A" w14:textId="3047DC0F" w:rsidR="002E554D" w:rsidRDefault="00AF543B" w:rsidP="00AF543B">
      <w:r>
        <w:t>Bouwjaar:</w:t>
      </w:r>
      <w:r w:rsidR="002E554D">
        <w:t xml:space="preserve"> {{ CONSTRUCTION_YEAR }}</w:t>
      </w:r>
    </w:p>
    <w:p w14:paraId="4421565C" w14:textId="77777777" w:rsidR="00AF543B" w:rsidRDefault="00AF543B" w:rsidP="00AF543B"/>
    <w:p w14:paraId="0444D4E9" w14:textId="6134AF41" w:rsidR="00AF543B" w:rsidRDefault="00AF543B" w:rsidP="00AF543B">
      <w:pPr>
        <w:rPr>
          <w:b/>
          <w:bCs/>
        </w:rPr>
      </w:pPr>
      <w:r w:rsidRPr="00AF543B">
        <w:rPr>
          <w:b/>
          <w:bCs/>
        </w:rPr>
        <w:t>Toetsing</w:t>
      </w:r>
    </w:p>
    <w:p w14:paraId="78010398" w14:textId="5A391727" w:rsidR="00AF543B" w:rsidRDefault="00AF543B" w:rsidP="00AF543B">
      <w:r>
        <w:t>Normen:</w:t>
      </w:r>
      <w:r w:rsidR="00166A56">
        <w:t xml:space="preserve"> NEN 8700 &amp; 8701, Eurocodes, TAB 3.0 en CUR aanbevelingen</w:t>
      </w:r>
    </w:p>
    <w:p w14:paraId="1AA6CA10" w14:textId="67E994AD" w:rsidR="00AF543B" w:rsidRDefault="00AF543B" w:rsidP="00AF543B">
      <w:r>
        <w:t>Gebruikte belastingen in berekening:</w:t>
      </w:r>
    </w:p>
    <w:p w14:paraId="1B2729F5" w14:textId="60DABB63" w:rsidR="00AF543B" w:rsidRDefault="00AF543B" w:rsidP="00AF543B">
      <w:proofErr w:type="spellStart"/>
      <w:r>
        <w:t>Toetsniveau</w:t>
      </w:r>
      <w:proofErr w:type="spellEnd"/>
      <w:r>
        <w:t>:</w:t>
      </w:r>
      <w:r w:rsidR="002E554D">
        <w:t xml:space="preserve"> {{ </w:t>
      </w:r>
      <w:r w:rsidR="00326786">
        <w:t>DESIGN_CODE</w:t>
      </w:r>
      <w:r w:rsidR="002E554D">
        <w:t xml:space="preserve"> }}</w:t>
      </w:r>
    </w:p>
    <w:p w14:paraId="200C116B" w14:textId="10043127" w:rsidR="00AF543B" w:rsidRDefault="00AF543B" w:rsidP="00AF543B">
      <w:r>
        <w:t>Gevolgklasse:</w:t>
      </w:r>
      <w:r w:rsidR="002E554D">
        <w:t xml:space="preserve"> {{ CONSEQUENCE_CLASS }}</w:t>
      </w:r>
    </w:p>
    <w:p w14:paraId="3819A2D3" w14:textId="605D64D5" w:rsidR="00AF543B" w:rsidRDefault="00AF543B" w:rsidP="00AF543B">
      <w:r>
        <w:t>Verkeersbelasting:</w:t>
      </w:r>
      <w:r w:rsidR="002E554D">
        <w:t xml:space="preserve"> {{ TRAFFICCLASS }}</w:t>
      </w:r>
    </w:p>
    <w:p w14:paraId="269AA844" w14:textId="77777777" w:rsidR="00AF543B" w:rsidRDefault="00AF543B" w:rsidP="00AF543B"/>
    <w:p w14:paraId="0548B807" w14:textId="65C9AB0F" w:rsidR="00AF543B" w:rsidRDefault="00AF543B" w:rsidP="00AF543B">
      <w:pPr>
        <w:rPr>
          <w:b/>
          <w:bCs/>
        </w:rPr>
      </w:pPr>
      <w:r>
        <w:rPr>
          <w:b/>
          <w:bCs/>
        </w:rPr>
        <w:t>Geometrie</w:t>
      </w:r>
    </w:p>
    <w:p w14:paraId="16388300" w14:textId="5CF37F56" w:rsidR="00AF543B" w:rsidRDefault="00AF543B" w:rsidP="00AF543B">
      <w:r>
        <w:t>Betonsterkteklasse:</w:t>
      </w:r>
      <w:r w:rsidR="00166A56">
        <w:t xml:space="preserve"> {{CONCRETE_CLASS}}</w:t>
      </w:r>
    </w:p>
    <w:p w14:paraId="76016B94" w14:textId="236B9E64" w:rsidR="00AF543B" w:rsidRDefault="00AF543B" w:rsidP="00AF543B">
      <w:r>
        <w:t>Wapeningstaalsoort:</w:t>
      </w:r>
      <w:r w:rsidR="00166A56">
        <w:t xml:space="preserve"> {{ REINFORCEMENT_CLASS }}</w:t>
      </w:r>
    </w:p>
    <w:p w14:paraId="4F403DA6" w14:textId="0C30647A" w:rsidR="00AF543B" w:rsidRDefault="00AF543B" w:rsidP="00AF543B">
      <w:r>
        <w:t>Dikte zone 1 en 3:</w:t>
      </w:r>
      <w:r w:rsidR="00394FCF">
        <w:t xml:space="preserve"> {{ PLATE_THICKNESS</w:t>
      </w:r>
      <w:r w:rsidR="007934CB">
        <w:t>1</w:t>
      </w:r>
      <w:r w:rsidR="00394FCF">
        <w:t xml:space="preserve"> }}</w:t>
      </w:r>
    </w:p>
    <w:p w14:paraId="30543F7C" w14:textId="021AD612" w:rsidR="00AF543B" w:rsidRDefault="00AF543B" w:rsidP="00AF543B">
      <w:r>
        <w:t>Dikte zone 2:</w:t>
      </w:r>
      <w:r w:rsidR="007934CB">
        <w:t xml:space="preserve"> {{ PLATE_THICKNESS2 }}</w:t>
      </w:r>
    </w:p>
    <w:p w14:paraId="5E0D5E9C" w14:textId="544AE4C8" w:rsidR="00AF543B" w:rsidRDefault="00B50E9F" w:rsidP="00AF543B">
      <w:r>
        <w:t>Dikte</w:t>
      </w:r>
      <w:r w:rsidR="00AF543B">
        <w:t xml:space="preserve"> verharding: </w:t>
      </w:r>
      <w:r w:rsidR="00FB7B33">
        <w:t>{{ LOAD_ZONES }}</w:t>
      </w:r>
    </w:p>
    <w:p w14:paraId="1630B189" w14:textId="77777777" w:rsidR="00AF543B" w:rsidRDefault="00AF543B" w:rsidP="00AF543B"/>
    <w:p w14:paraId="54F4D1FC" w14:textId="2B587BE3" w:rsidR="00AF543B" w:rsidRPr="00AF543B" w:rsidRDefault="00AF543B" w:rsidP="00AF543B">
      <w:pPr>
        <w:rPr>
          <w:b/>
          <w:bCs/>
        </w:rPr>
      </w:pPr>
      <w:r w:rsidRPr="00AF543B">
        <w:rPr>
          <w:b/>
          <w:bCs/>
        </w:rPr>
        <w:t>Resultaten</w:t>
      </w:r>
    </w:p>
    <w:tbl>
      <w:tblPr>
        <w:tblStyle w:val="Tabelraster"/>
        <w:tblW w:w="8500" w:type="dxa"/>
        <w:tblLook w:val="04A0" w:firstRow="1" w:lastRow="0" w:firstColumn="1" w:lastColumn="0" w:noHBand="0" w:noVBand="1"/>
      </w:tblPr>
      <w:tblGrid>
        <w:gridCol w:w="2078"/>
        <w:gridCol w:w="2402"/>
        <w:gridCol w:w="2643"/>
        <w:gridCol w:w="1377"/>
      </w:tblGrid>
      <w:tr w:rsidR="009F3410" w14:paraId="6A384CCD" w14:textId="77777777" w:rsidTr="009F3410">
        <w:tc>
          <w:tcPr>
            <w:tcW w:w="2405" w:type="dxa"/>
            <w:shd w:val="clear" w:color="auto" w:fill="FF0000" w:themeFill="text2"/>
          </w:tcPr>
          <w:p w14:paraId="3D6497C3" w14:textId="7C0847E1" w:rsidR="009F3410" w:rsidRPr="009F3410" w:rsidRDefault="009F3410" w:rsidP="00AF543B">
            <w:pPr>
              <w:rPr>
                <w:b/>
                <w:bCs/>
                <w:color w:val="FFFFFF" w:themeColor="background1"/>
              </w:rPr>
            </w:pPr>
            <w:r w:rsidRPr="009F3410">
              <w:rPr>
                <w:b/>
                <w:bCs/>
                <w:color w:val="FFFFFF" w:themeColor="background1"/>
              </w:rPr>
              <w:t>Maatgevende toets</w:t>
            </w:r>
          </w:p>
        </w:tc>
        <w:tc>
          <w:tcPr>
            <w:tcW w:w="3119" w:type="dxa"/>
            <w:shd w:val="clear" w:color="auto" w:fill="FF0000" w:themeFill="text2"/>
          </w:tcPr>
          <w:p w14:paraId="571EED01" w14:textId="6B823703" w:rsidR="009F3410" w:rsidRPr="009F3410" w:rsidRDefault="009F3410" w:rsidP="00AF543B">
            <w:pPr>
              <w:rPr>
                <w:b/>
                <w:bCs/>
                <w:color w:val="FFFFFF" w:themeColor="background1"/>
              </w:rPr>
            </w:pPr>
            <w:r w:rsidRPr="009F3410">
              <w:rPr>
                <w:b/>
                <w:bCs/>
                <w:color w:val="FFFFFF" w:themeColor="background1"/>
              </w:rPr>
              <w:t>Combinatiesleutel</w:t>
            </w:r>
          </w:p>
        </w:tc>
        <w:tc>
          <w:tcPr>
            <w:tcW w:w="1275" w:type="dxa"/>
            <w:shd w:val="clear" w:color="auto" w:fill="FF0000" w:themeFill="text2"/>
          </w:tcPr>
          <w:p w14:paraId="58771F0C" w14:textId="44A63A70" w:rsidR="009F3410" w:rsidRPr="009F3410" w:rsidRDefault="009F3410" w:rsidP="00AF543B">
            <w:pPr>
              <w:rPr>
                <w:b/>
                <w:bCs/>
                <w:color w:val="FFFFFF" w:themeColor="background1"/>
              </w:rPr>
            </w:pPr>
            <w:r w:rsidRPr="009F3410">
              <w:rPr>
                <w:b/>
                <w:bCs/>
                <w:color w:val="FFFFFF" w:themeColor="background1"/>
              </w:rPr>
              <w:t>Unity check</w:t>
            </w:r>
          </w:p>
        </w:tc>
        <w:tc>
          <w:tcPr>
            <w:tcW w:w="1701" w:type="dxa"/>
            <w:shd w:val="clear" w:color="auto" w:fill="FF0000" w:themeFill="text2"/>
          </w:tcPr>
          <w:p w14:paraId="6CEEE779" w14:textId="452E86A5" w:rsidR="009F3410" w:rsidRPr="009F3410" w:rsidRDefault="009F3410" w:rsidP="00AF543B">
            <w:pPr>
              <w:rPr>
                <w:b/>
                <w:bCs/>
                <w:color w:val="FFFFFF" w:themeColor="background1"/>
              </w:rPr>
            </w:pPr>
            <w:r w:rsidRPr="009F3410">
              <w:rPr>
                <w:b/>
                <w:bCs/>
                <w:color w:val="FFFFFF" w:themeColor="background1"/>
              </w:rPr>
              <w:t>Acuut bezwijken</w:t>
            </w:r>
          </w:p>
        </w:tc>
      </w:tr>
      <w:tr w:rsidR="009F3410" w14:paraId="50044069" w14:textId="77777777" w:rsidTr="009F3410">
        <w:tc>
          <w:tcPr>
            <w:tcW w:w="2405" w:type="dxa"/>
          </w:tcPr>
          <w:p w14:paraId="0CE746BE" w14:textId="08061B6A" w:rsidR="0013732E" w:rsidRDefault="0013732E" w:rsidP="00AF543B">
            <w:r>
              <w:t xml:space="preserve">UGT – </w:t>
            </w:r>
            <w:r w:rsidR="00194789">
              <w:t>Capaciteit</w:t>
            </w:r>
          </w:p>
        </w:tc>
        <w:tc>
          <w:tcPr>
            <w:tcW w:w="3119" w:type="dxa"/>
          </w:tcPr>
          <w:p w14:paraId="1F919A94" w14:textId="52B8DC19" w:rsidR="009F3410" w:rsidRDefault="009F3410" w:rsidP="00AF543B"/>
        </w:tc>
        <w:tc>
          <w:tcPr>
            <w:tcW w:w="1275" w:type="dxa"/>
          </w:tcPr>
          <w:p w14:paraId="2FE3D20B" w14:textId="439C5E32" w:rsidR="009F3410" w:rsidRDefault="00194789" w:rsidP="00AF543B">
            <w:r>
              <w:t>{{UC_CAPACITY}}</w:t>
            </w:r>
          </w:p>
        </w:tc>
        <w:tc>
          <w:tcPr>
            <w:tcW w:w="1701" w:type="dxa"/>
          </w:tcPr>
          <w:p w14:paraId="51FDC544" w14:textId="77777777" w:rsidR="009F3410" w:rsidRDefault="009F3410" w:rsidP="00AF543B"/>
        </w:tc>
      </w:tr>
      <w:tr w:rsidR="0013732E" w14:paraId="4B7A179F" w14:textId="77777777" w:rsidTr="009F3410">
        <w:tc>
          <w:tcPr>
            <w:tcW w:w="2405" w:type="dxa"/>
          </w:tcPr>
          <w:p w14:paraId="245D984D" w14:textId="1A62609C" w:rsidR="0013732E" w:rsidRDefault="0013732E" w:rsidP="00AF543B">
            <w:r>
              <w:t>UGT – Dwarskracht</w:t>
            </w:r>
          </w:p>
        </w:tc>
        <w:tc>
          <w:tcPr>
            <w:tcW w:w="3119" w:type="dxa"/>
          </w:tcPr>
          <w:p w14:paraId="35A88A6E" w14:textId="77777777" w:rsidR="0013732E" w:rsidRDefault="0013732E" w:rsidP="00AF543B"/>
        </w:tc>
        <w:tc>
          <w:tcPr>
            <w:tcW w:w="1275" w:type="dxa"/>
          </w:tcPr>
          <w:p w14:paraId="1DD36A3E" w14:textId="49691A87" w:rsidR="0013732E" w:rsidRDefault="00194789" w:rsidP="00AF543B">
            <w:r>
              <w:t>{{UC_SHEARFORCE}}</w:t>
            </w:r>
          </w:p>
        </w:tc>
        <w:tc>
          <w:tcPr>
            <w:tcW w:w="1701" w:type="dxa"/>
          </w:tcPr>
          <w:p w14:paraId="529F7C8D" w14:textId="77777777" w:rsidR="0013732E" w:rsidRDefault="0013732E" w:rsidP="00AF543B"/>
        </w:tc>
      </w:tr>
      <w:tr w:rsidR="0013732E" w:rsidRPr="0013732E" w14:paraId="70089C51" w14:textId="77777777" w:rsidTr="009F3410">
        <w:tc>
          <w:tcPr>
            <w:tcW w:w="2405" w:type="dxa"/>
          </w:tcPr>
          <w:p w14:paraId="17BE7611" w14:textId="5CC28B6A" w:rsidR="0013732E" w:rsidRPr="0013732E" w:rsidRDefault="0013732E" w:rsidP="00AF543B">
            <w:r w:rsidRPr="0013732E">
              <w:t xml:space="preserve">UGT – </w:t>
            </w:r>
            <w:r w:rsidR="00194789">
              <w:t>Torsie</w:t>
            </w:r>
          </w:p>
        </w:tc>
        <w:tc>
          <w:tcPr>
            <w:tcW w:w="3119" w:type="dxa"/>
          </w:tcPr>
          <w:p w14:paraId="00C42CCB" w14:textId="77777777" w:rsidR="0013732E" w:rsidRPr="0013732E" w:rsidRDefault="0013732E" w:rsidP="00AF543B"/>
        </w:tc>
        <w:tc>
          <w:tcPr>
            <w:tcW w:w="1275" w:type="dxa"/>
          </w:tcPr>
          <w:p w14:paraId="00F70738" w14:textId="38E309DE" w:rsidR="0013732E" w:rsidRPr="0013732E" w:rsidRDefault="00194789" w:rsidP="00AF543B">
            <w:r>
              <w:t>{{UC_TORSION}}</w:t>
            </w:r>
          </w:p>
        </w:tc>
        <w:tc>
          <w:tcPr>
            <w:tcW w:w="1701" w:type="dxa"/>
          </w:tcPr>
          <w:p w14:paraId="1FDCADEA" w14:textId="77777777" w:rsidR="0013732E" w:rsidRPr="0013732E" w:rsidRDefault="0013732E" w:rsidP="00AF543B"/>
        </w:tc>
      </w:tr>
      <w:tr w:rsidR="0013732E" w:rsidRPr="0013732E" w14:paraId="3ED7D307" w14:textId="77777777" w:rsidTr="009F3410">
        <w:tc>
          <w:tcPr>
            <w:tcW w:w="2405" w:type="dxa"/>
          </w:tcPr>
          <w:p w14:paraId="47CF8092" w14:textId="71B9D960" w:rsidR="0013732E" w:rsidRPr="0013732E" w:rsidRDefault="0013732E" w:rsidP="00AF543B">
            <w:r w:rsidRPr="0013732E">
              <w:t xml:space="preserve">UGT – </w:t>
            </w:r>
            <w:r w:rsidR="00194789">
              <w:t>Interactie</w:t>
            </w:r>
          </w:p>
        </w:tc>
        <w:tc>
          <w:tcPr>
            <w:tcW w:w="3119" w:type="dxa"/>
          </w:tcPr>
          <w:p w14:paraId="7E84327C" w14:textId="77777777" w:rsidR="0013732E" w:rsidRPr="0013732E" w:rsidRDefault="0013732E" w:rsidP="00AF543B"/>
        </w:tc>
        <w:tc>
          <w:tcPr>
            <w:tcW w:w="1275" w:type="dxa"/>
          </w:tcPr>
          <w:p w14:paraId="3091A9E5" w14:textId="1A792AF1" w:rsidR="0013732E" w:rsidRPr="0013732E" w:rsidRDefault="00194789" w:rsidP="00AF543B">
            <w:r>
              <w:t>{{UC_INTERACTION}}</w:t>
            </w:r>
          </w:p>
        </w:tc>
        <w:tc>
          <w:tcPr>
            <w:tcW w:w="1701" w:type="dxa"/>
          </w:tcPr>
          <w:p w14:paraId="5F2F90EE" w14:textId="77777777" w:rsidR="0013732E" w:rsidRPr="0013732E" w:rsidRDefault="0013732E" w:rsidP="00AF543B"/>
        </w:tc>
      </w:tr>
      <w:tr w:rsidR="0013732E" w:rsidRPr="0013732E" w14:paraId="2E5A5439" w14:textId="77777777" w:rsidTr="009F3410">
        <w:tc>
          <w:tcPr>
            <w:tcW w:w="2405" w:type="dxa"/>
          </w:tcPr>
          <w:p w14:paraId="14EBCB30" w14:textId="5F3475D8" w:rsidR="0013732E" w:rsidRPr="0013732E" w:rsidRDefault="0013732E" w:rsidP="00AF543B">
            <w:r>
              <w:t>BGT – Scheurwijdte</w:t>
            </w:r>
          </w:p>
        </w:tc>
        <w:tc>
          <w:tcPr>
            <w:tcW w:w="3119" w:type="dxa"/>
          </w:tcPr>
          <w:p w14:paraId="34DE9FDE" w14:textId="77777777" w:rsidR="0013732E" w:rsidRPr="0013732E" w:rsidRDefault="0013732E" w:rsidP="00AF543B"/>
        </w:tc>
        <w:tc>
          <w:tcPr>
            <w:tcW w:w="1275" w:type="dxa"/>
          </w:tcPr>
          <w:p w14:paraId="5BA7E0A9" w14:textId="4885F06D" w:rsidR="0013732E" w:rsidRPr="0013732E" w:rsidRDefault="00194789" w:rsidP="00AF543B">
            <w:r>
              <w:t>{{UC_CRACK_WIDTH}}</w:t>
            </w:r>
          </w:p>
        </w:tc>
        <w:tc>
          <w:tcPr>
            <w:tcW w:w="1701" w:type="dxa"/>
          </w:tcPr>
          <w:p w14:paraId="5262AB81" w14:textId="026053D3" w:rsidR="0013732E" w:rsidRPr="0013732E" w:rsidRDefault="0013732E" w:rsidP="00AF543B">
            <w:r>
              <w:t>Nee</w:t>
            </w:r>
          </w:p>
        </w:tc>
      </w:tr>
      <w:tr w:rsidR="00194789" w:rsidRPr="0013732E" w14:paraId="112159A6" w14:textId="77777777" w:rsidTr="009F3410">
        <w:tc>
          <w:tcPr>
            <w:tcW w:w="2405" w:type="dxa"/>
          </w:tcPr>
          <w:p w14:paraId="37CEA8DF" w14:textId="6B77F44B" w:rsidR="00194789" w:rsidRDefault="00194789" w:rsidP="00AF543B">
            <w:r>
              <w:t>Detaillering</w:t>
            </w:r>
          </w:p>
        </w:tc>
        <w:tc>
          <w:tcPr>
            <w:tcW w:w="3119" w:type="dxa"/>
          </w:tcPr>
          <w:p w14:paraId="0E3151F3" w14:textId="77777777" w:rsidR="00194789" w:rsidRPr="0013732E" w:rsidRDefault="00194789" w:rsidP="00AF543B"/>
        </w:tc>
        <w:tc>
          <w:tcPr>
            <w:tcW w:w="1275" w:type="dxa"/>
          </w:tcPr>
          <w:p w14:paraId="15219013" w14:textId="0F32E8B2" w:rsidR="00194789" w:rsidRPr="0013732E" w:rsidRDefault="00194789" w:rsidP="00AF543B">
            <w:r>
              <w:t>{{UC_DETAILING}}</w:t>
            </w:r>
          </w:p>
        </w:tc>
        <w:tc>
          <w:tcPr>
            <w:tcW w:w="1701" w:type="dxa"/>
          </w:tcPr>
          <w:p w14:paraId="43A0F69A" w14:textId="77777777" w:rsidR="00194789" w:rsidRDefault="00194789" w:rsidP="00AF543B"/>
        </w:tc>
      </w:tr>
      <w:tr w:rsidR="00194789" w:rsidRPr="0013732E" w14:paraId="2050D835" w14:textId="77777777" w:rsidTr="009F3410">
        <w:tc>
          <w:tcPr>
            <w:tcW w:w="2405" w:type="dxa"/>
          </w:tcPr>
          <w:p w14:paraId="40399077" w14:textId="1E746F76" w:rsidR="00194789" w:rsidRDefault="00194789" w:rsidP="00AF543B">
            <w:r>
              <w:t>BGT – Spanningslimieten</w:t>
            </w:r>
          </w:p>
        </w:tc>
        <w:tc>
          <w:tcPr>
            <w:tcW w:w="3119" w:type="dxa"/>
          </w:tcPr>
          <w:p w14:paraId="7B67F3C1" w14:textId="77777777" w:rsidR="00194789" w:rsidRPr="0013732E" w:rsidRDefault="00194789" w:rsidP="00AF543B"/>
        </w:tc>
        <w:tc>
          <w:tcPr>
            <w:tcW w:w="1275" w:type="dxa"/>
          </w:tcPr>
          <w:p w14:paraId="5DFF1ABD" w14:textId="2B359600" w:rsidR="00194789" w:rsidRPr="0013732E" w:rsidRDefault="00194789" w:rsidP="00AF543B">
            <w:r>
              <w:t>{{UC_STRESSLIMITATION}}</w:t>
            </w:r>
          </w:p>
        </w:tc>
        <w:tc>
          <w:tcPr>
            <w:tcW w:w="1701" w:type="dxa"/>
          </w:tcPr>
          <w:p w14:paraId="1EB1A698" w14:textId="77777777" w:rsidR="00194789" w:rsidRDefault="00194789" w:rsidP="00AF543B"/>
        </w:tc>
      </w:tr>
    </w:tbl>
    <w:p w14:paraId="408B138E" w14:textId="77777777" w:rsidR="00AF543B" w:rsidRPr="0013732E" w:rsidRDefault="00AF543B" w:rsidP="00AF543B"/>
    <w:bookmarkEnd w:id="4"/>
    <w:bookmarkEnd w:id="5"/>
    <w:p w14:paraId="32797E65" w14:textId="77777777" w:rsidR="00AF543B" w:rsidRPr="0013732E" w:rsidRDefault="00AF543B" w:rsidP="00AF543B"/>
    <w:sectPr w:rsidR="00AF543B" w:rsidRPr="0013732E" w:rsidSect="00AF543B">
      <w:pgSz w:w="11906" w:h="16838" w:code="9"/>
      <w:pgMar w:top="2665" w:right="1644" w:bottom="1531" w:left="1758" w:header="0" w:footer="564" w:gutter="0"/>
      <w:paperSrc w:first="15" w:other="1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82DF7" w14:textId="77777777" w:rsidR="00971DCA" w:rsidRDefault="00971DCA">
      <w:pPr>
        <w:spacing w:line="240" w:lineRule="auto"/>
      </w:pPr>
      <w:r>
        <w:separator/>
      </w:r>
    </w:p>
  </w:endnote>
  <w:endnote w:type="continuationSeparator" w:id="0">
    <w:p w14:paraId="0786D762" w14:textId="77777777" w:rsidR="00971DCA" w:rsidRDefault="00971D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F31E" w14:textId="77777777" w:rsidR="00971DCA" w:rsidRDefault="00971DCA">
      <w:pPr>
        <w:spacing w:line="240" w:lineRule="auto"/>
      </w:pPr>
    </w:p>
  </w:footnote>
  <w:footnote w:type="continuationSeparator" w:id="0">
    <w:p w14:paraId="605482EF" w14:textId="77777777" w:rsidR="00971DCA" w:rsidRDefault="00971DCA">
      <w:pPr>
        <w:spacing w:line="240" w:lineRule="auto"/>
      </w:pPr>
    </w:p>
  </w:footnote>
  <w:footnote w:type="continuationNotice" w:id="1">
    <w:p w14:paraId="3E6EC55D" w14:textId="77777777" w:rsidR="00971DCA" w:rsidRDefault="00971DCA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15C"/>
    <w:multiLevelType w:val="hybridMultilevel"/>
    <w:tmpl w:val="1CB239A6"/>
    <w:lvl w:ilvl="0" w:tplc="118A618A">
      <w:start w:val="1"/>
      <w:numFmt w:val="decimal"/>
      <w:lvlText w:val="%1 "/>
      <w:lvlJc w:val="left"/>
      <w:pPr>
        <w:ind w:left="720" w:hanging="360"/>
      </w:pPr>
      <w:rPr>
        <w:rFonts w:ascii="Corbel" w:hAnsi="Corbel" w:hint="default"/>
        <w:b w:val="0"/>
        <w:i w:val="0"/>
        <w:sz w:val="21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49F2"/>
    <w:multiLevelType w:val="hybridMultilevel"/>
    <w:tmpl w:val="3A5A20D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679D3"/>
    <w:multiLevelType w:val="multilevel"/>
    <w:tmpl w:val="14B8243C"/>
    <w:lvl w:ilvl="0">
      <w:start w:val="1"/>
      <w:numFmt w:val="decimal"/>
      <w:pStyle w:val="Kop1"/>
      <w:lvlText w:val="%1"/>
      <w:lvlJc w:val="left"/>
      <w:pPr>
        <w:ind w:left="227" w:hanging="227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227" w:hanging="227"/>
      </w:pPr>
    </w:lvl>
    <w:lvl w:ilvl="2">
      <w:start w:val="1"/>
      <w:numFmt w:val="decimal"/>
      <w:pStyle w:val="Kop3"/>
      <w:lvlText w:val="%1.%2.%3"/>
      <w:lvlJc w:val="left"/>
      <w:pPr>
        <w:ind w:left="227" w:hanging="227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227" w:hanging="227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227" w:hanging="227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227" w:hanging="227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227" w:hanging="227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227" w:hanging="227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227" w:hanging="227"/>
      </w:pPr>
      <w:rPr>
        <w:rFonts w:hint="default"/>
      </w:rPr>
    </w:lvl>
  </w:abstractNum>
  <w:abstractNum w:abstractNumId="3" w15:restartNumberingAfterBreak="0">
    <w:nsid w:val="115A57DC"/>
    <w:multiLevelType w:val="hybridMultilevel"/>
    <w:tmpl w:val="139C9FA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23CAA"/>
    <w:multiLevelType w:val="hybridMultilevel"/>
    <w:tmpl w:val="01F2E9F8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1A6090"/>
    <w:multiLevelType w:val="hybridMultilevel"/>
    <w:tmpl w:val="655262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8687A"/>
    <w:multiLevelType w:val="hybridMultilevel"/>
    <w:tmpl w:val="C6B213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701A1"/>
    <w:multiLevelType w:val="hybridMultilevel"/>
    <w:tmpl w:val="765C3C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F4B05"/>
    <w:multiLevelType w:val="hybridMultilevel"/>
    <w:tmpl w:val="9962ED48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D33FE"/>
    <w:multiLevelType w:val="hybridMultilevel"/>
    <w:tmpl w:val="8BBE8D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296B7E"/>
    <w:multiLevelType w:val="hybridMultilevel"/>
    <w:tmpl w:val="443650D0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424C30"/>
    <w:multiLevelType w:val="hybridMultilevel"/>
    <w:tmpl w:val="B5F63E94"/>
    <w:lvl w:ilvl="0" w:tplc="D9EAA03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A454B"/>
    <w:multiLevelType w:val="hybridMultilevel"/>
    <w:tmpl w:val="45727D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A64D08"/>
    <w:multiLevelType w:val="multilevel"/>
    <w:tmpl w:val="C9B260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4E6666D"/>
    <w:multiLevelType w:val="hybridMultilevel"/>
    <w:tmpl w:val="2434475C"/>
    <w:lvl w:ilvl="0" w:tplc="00E49C3A">
      <w:start w:val="1"/>
      <w:numFmt w:val="decimal"/>
      <w:pStyle w:val="OpsommingCijfers"/>
      <w:lvlText w:val="%1."/>
      <w:lvlJc w:val="left"/>
      <w:pPr>
        <w:ind w:left="360" w:hanging="360"/>
      </w:pPr>
    </w:lvl>
    <w:lvl w:ilvl="1" w:tplc="20582D90">
      <w:start w:val="1"/>
      <w:numFmt w:val="lowerLetter"/>
      <w:lvlText w:val="%2."/>
      <w:lvlJc w:val="left"/>
      <w:pPr>
        <w:ind w:left="1080" w:hanging="360"/>
      </w:pPr>
    </w:lvl>
    <w:lvl w:ilvl="2" w:tplc="52A85E84" w:tentative="1">
      <w:start w:val="1"/>
      <w:numFmt w:val="lowerRoman"/>
      <w:lvlText w:val="%3."/>
      <w:lvlJc w:val="right"/>
      <w:pPr>
        <w:ind w:left="1800" w:hanging="180"/>
      </w:pPr>
    </w:lvl>
    <w:lvl w:ilvl="3" w:tplc="7352721A" w:tentative="1">
      <w:start w:val="1"/>
      <w:numFmt w:val="decimal"/>
      <w:lvlText w:val="%4."/>
      <w:lvlJc w:val="left"/>
      <w:pPr>
        <w:ind w:left="2520" w:hanging="360"/>
      </w:pPr>
    </w:lvl>
    <w:lvl w:ilvl="4" w:tplc="D76ABD02" w:tentative="1">
      <w:start w:val="1"/>
      <w:numFmt w:val="lowerLetter"/>
      <w:lvlText w:val="%5."/>
      <w:lvlJc w:val="left"/>
      <w:pPr>
        <w:ind w:left="3240" w:hanging="360"/>
      </w:pPr>
    </w:lvl>
    <w:lvl w:ilvl="5" w:tplc="74184BA4" w:tentative="1">
      <w:start w:val="1"/>
      <w:numFmt w:val="lowerRoman"/>
      <w:lvlText w:val="%6."/>
      <w:lvlJc w:val="right"/>
      <w:pPr>
        <w:ind w:left="3960" w:hanging="180"/>
      </w:pPr>
    </w:lvl>
    <w:lvl w:ilvl="6" w:tplc="4E58E88E" w:tentative="1">
      <w:start w:val="1"/>
      <w:numFmt w:val="decimal"/>
      <w:lvlText w:val="%7."/>
      <w:lvlJc w:val="left"/>
      <w:pPr>
        <w:ind w:left="4680" w:hanging="360"/>
      </w:pPr>
    </w:lvl>
    <w:lvl w:ilvl="7" w:tplc="3200853A" w:tentative="1">
      <w:start w:val="1"/>
      <w:numFmt w:val="lowerLetter"/>
      <w:lvlText w:val="%8."/>
      <w:lvlJc w:val="left"/>
      <w:pPr>
        <w:ind w:left="5400" w:hanging="360"/>
      </w:pPr>
    </w:lvl>
    <w:lvl w:ilvl="8" w:tplc="77C2D07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FE712F"/>
    <w:multiLevelType w:val="multilevel"/>
    <w:tmpl w:val="ACEA0F82"/>
    <w:lvl w:ilvl="0">
      <w:start w:val="1"/>
      <w:numFmt w:val="decimal"/>
      <w:pStyle w:val="Bijlageondertitel"/>
      <w:suff w:val="space"/>
      <w:lvlText w:val="Bijlage 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4DD817FB"/>
    <w:multiLevelType w:val="hybridMultilevel"/>
    <w:tmpl w:val="00A4F61E"/>
    <w:lvl w:ilvl="0" w:tplc="9FEEEED4">
      <w:start w:val="1"/>
      <w:numFmt w:val="lowerLetter"/>
      <w:pStyle w:val="Opsommingletter"/>
      <w:lvlText w:val="%1"/>
      <w:lvlJc w:val="left"/>
      <w:pPr>
        <w:ind w:left="720" w:hanging="360"/>
      </w:pPr>
      <w:rPr>
        <w:rFonts w:ascii="Corbel" w:hAnsi="Corbel" w:hint="default"/>
        <w:b w:val="0"/>
        <w:i w:val="0"/>
        <w:sz w:val="21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3189E"/>
    <w:multiLevelType w:val="hybridMultilevel"/>
    <w:tmpl w:val="24506B5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398370D"/>
    <w:multiLevelType w:val="multilevel"/>
    <w:tmpl w:val="DCAC3EA0"/>
    <w:lvl w:ilvl="0">
      <w:start w:val="1"/>
      <w:numFmt w:val="bullet"/>
      <w:pStyle w:val="IBAnummering"/>
      <w:lvlText w:val=""/>
      <w:lvlJc w:val="left"/>
      <w:pPr>
        <w:tabs>
          <w:tab w:val="num" w:pos="312"/>
        </w:tabs>
        <w:ind w:left="312" w:hanging="312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624"/>
        </w:tabs>
        <w:ind w:left="624" w:hanging="312"/>
      </w:pPr>
      <w:rPr>
        <w:rFonts w:ascii="Wingdings" w:hAnsi="Wingdings" w:hint="default"/>
        <w:sz w:val="14"/>
      </w:rPr>
    </w:lvl>
    <w:lvl w:ilvl="2">
      <w:start w:val="1"/>
      <w:numFmt w:val="bullet"/>
      <w:lvlText w:val="­"/>
      <w:lvlJc w:val="left"/>
      <w:pPr>
        <w:tabs>
          <w:tab w:val="num" w:pos="936"/>
        </w:tabs>
        <w:ind w:left="936" w:hanging="312"/>
      </w:pPr>
      <w:rPr>
        <w:rFonts w:ascii="Arial" w:hAnsi="Arial" w:hint="default"/>
        <w:color w:val="auto"/>
        <w:sz w:val="20"/>
      </w:rPr>
    </w:lvl>
    <w:lvl w:ilvl="3">
      <w:start w:val="1"/>
      <w:numFmt w:val="bullet"/>
      <w:lvlText w:val=""/>
      <w:lvlJc w:val="left"/>
      <w:pPr>
        <w:tabs>
          <w:tab w:val="num" w:pos="1248"/>
        </w:tabs>
        <w:ind w:left="1248" w:hanging="312"/>
      </w:pPr>
      <w:rPr>
        <w:rFonts w:ascii="Wingdings" w:hAnsi="Wingdings" w:hint="default"/>
        <w:sz w:val="14"/>
      </w:rPr>
    </w:lvl>
    <w:lvl w:ilvl="4">
      <w:start w:val="1"/>
      <w:numFmt w:val="bullet"/>
      <w:lvlText w:val="­"/>
      <w:lvlJc w:val="left"/>
      <w:pPr>
        <w:tabs>
          <w:tab w:val="num" w:pos="1560"/>
        </w:tabs>
        <w:ind w:left="1560" w:hanging="312"/>
      </w:pPr>
      <w:rPr>
        <w:rFonts w:ascii="Arial" w:hAnsi="Arial" w:hint="default"/>
        <w:color w:val="auto"/>
        <w:sz w:val="14"/>
      </w:rPr>
    </w:lvl>
    <w:lvl w:ilvl="5">
      <w:start w:val="1"/>
      <w:numFmt w:val="bullet"/>
      <w:lvlText w:val="˗"/>
      <w:lvlJc w:val="left"/>
      <w:pPr>
        <w:tabs>
          <w:tab w:val="num" w:pos="1872"/>
        </w:tabs>
        <w:ind w:left="1872" w:hanging="312"/>
      </w:pPr>
      <w:rPr>
        <w:rFonts w:ascii="Arial" w:hAnsi="Arial" w:hint="default"/>
        <w:color w:val="auto"/>
        <w:sz w:val="14"/>
      </w:rPr>
    </w:lvl>
    <w:lvl w:ilvl="6">
      <w:start w:val="1"/>
      <w:numFmt w:val="bullet"/>
      <w:lvlText w:val="­"/>
      <w:lvlJc w:val="left"/>
      <w:pPr>
        <w:tabs>
          <w:tab w:val="num" w:pos="2184"/>
        </w:tabs>
        <w:ind w:left="2184" w:hanging="312"/>
      </w:pPr>
      <w:rPr>
        <w:rFonts w:ascii="Arial" w:hAnsi="Arial" w:hint="default"/>
        <w:color w:val="auto"/>
        <w:sz w:val="14"/>
      </w:rPr>
    </w:lvl>
    <w:lvl w:ilvl="7">
      <w:start w:val="1"/>
      <w:numFmt w:val="bullet"/>
      <w:lvlText w:val="­"/>
      <w:lvlJc w:val="left"/>
      <w:pPr>
        <w:tabs>
          <w:tab w:val="num" w:pos="2496"/>
        </w:tabs>
        <w:ind w:left="2496" w:hanging="312"/>
      </w:pPr>
      <w:rPr>
        <w:rFonts w:ascii="Arial" w:hAnsi="Arial" w:hint="default"/>
        <w:color w:val="auto"/>
        <w:sz w:val="14"/>
      </w:rPr>
    </w:lvl>
    <w:lvl w:ilvl="8">
      <w:start w:val="1"/>
      <w:numFmt w:val="bullet"/>
      <w:lvlText w:val="­"/>
      <w:lvlJc w:val="left"/>
      <w:pPr>
        <w:tabs>
          <w:tab w:val="num" w:pos="2808"/>
        </w:tabs>
        <w:ind w:left="2808" w:hanging="312"/>
      </w:pPr>
      <w:rPr>
        <w:rFonts w:ascii="Arial" w:hAnsi="Arial" w:hint="default"/>
        <w:color w:val="auto"/>
        <w:sz w:val="14"/>
      </w:rPr>
    </w:lvl>
  </w:abstractNum>
  <w:abstractNum w:abstractNumId="19" w15:restartNumberingAfterBreak="0">
    <w:nsid w:val="59F95DF5"/>
    <w:multiLevelType w:val="hybridMultilevel"/>
    <w:tmpl w:val="DB166B3C"/>
    <w:lvl w:ilvl="0" w:tplc="1DCA25F8">
      <w:start w:val="1"/>
      <w:numFmt w:val="decimal"/>
      <w:lvlText w:val="[%1] 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0B00C82"/>
    <w:multiLevelType w:val="hybridMultilevel"/>
    <w:tmpl w:val="F8DE0C98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9C6448"/>
    <w:multiLevelType w:val="hybridMultilevel"/>
    <w:tmpl w:val="B6B28260"/>
    <w:lvl w:ilvl="0" w:tplc="34F8A03C">
      <w:numFmt w:val="bullet"/>
      <w:lvlText w:val="-"/>
      <w:lvlJc w:val="left"/>
      <w:pPr>
        <w:ind w:left="720" w:hanging="360"/>
      </w:pPr>
      <w:rPr>
        <w:rFonts w:ascii="Corbel" w:eastAsia="Calibri" w:hAnsi="Corbe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224952"/>
    <w:multiLevelType w:val="hybridMultilevel"/>
    <w:tmpl w:val="1308A02E"/>
    <w:lvl w:ilvl="0" w:tplc="0413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3" w15:restartNumberingAfterBreak="0">
    <w:nsid w:val="75D967A2"/>
    <w:multiLevelType w:val="hybridMultilevel"/>
    <w:tmpl w:val="AB40552E"/>
    <w:lvl w:ilvl="0" w:tplc="3FC82872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</w:rPr>
    </w:lvl>
    <w:lvl w:ilvl="1" w:tplc="E8C6B7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80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58FA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F421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42B5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DE17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6043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441D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FC43B0"/>
    <w:multiLevelType w:val="hybridMultilevel"/>
    <w:tmpl w:val="E4E82A0A"/>
    <w:lvl w:ilvl="0" w:tplc="04130013">
      <w:start w:val="1"/>
      <w:numFmt w:val="upperRoman"/>
      <w:lvlText w:val="%1."/>
      <w:lvlJc w:val="righ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AA433A"/>
    <w:multiLevelType w:val="multilevel"/>
    <w:tmpl w:val="6494EB34"/>
    <w:lvl w:ilvl="0">
      <w:start w:val="1"/>
      <w:numFmt w:val="bullet"/>
      <w:pStyle w:val="OpsommingBullet"/>
      <w:lvlText w:val=""/>
      <w:lvlJc w:val="left"/>
      <w:pPr>
        <w:ind w:left="227" w:hanging="227"/>
      </w:pPr>
      <w:rPr>
        <w:rFonts w:ascii="Wingdings" w:hAnsi="Wingdings" w:hint="default"/>
        <w:color w:val="000000" w:themeColor="text1"/>
        <w:sz w:val="14"/>
      </w:rPr>
    </w:lvl>
    <w:lvl w:ilvl="1">
      <w:start w:val="1"/>
      <w:numFmt w:val="bullet"/>
      <w:pStyle w:val="Opsommingstreepje"/>
      <w:lvlText w:val="­"/>
      <w:lvlJc w:val="left"/>
      <w:pPr>
        <w:ind w:left="454" w:hanging="227"/>
      </w:pPr>
      <w:rPr>
        <w:rFonts w:ascii="Corbel" w:hAnsi="Corbel" w:hint="default"/>
        <w:sz w:val="14"/>
      </w:rPr>
    </w:lvl>
    <w:lvl w:ilvl="2">
      <w:start w:val="1"/>
      <w:numFmt w:val="bullet"/>
      <w:lvlText w:val=""/>
      <w:lvlJc w:val="left"/>
      <w:pPr>
        <w:ind w:left="681" w:hanging="227"/>
      </w:pPr>
      <w:rPr>
        <w:rFonts w:ascii="Wingdings" w:hAnsi="Wingdings" w:hint="default"/>
        <w:sz w:val="14"/>
      </w:rPr>
    </w:lvl>
    <w:lvl w:ilvl="3">
      <w:start w:val="1"/>
      <w:numFmt w:val="bullet"/>
      <w:lvlText w:val="­"/>
      <w:lvlJc w:val="left"/>
      <w:pPr>
        <w:ind w:left="908" w:hanging="227"/>
      </w:pPr>
      <w:rPr>
        <w:rFonts w:ascii="Corbel" w:hAnsi="Corbel" w:hint="default"/>
        <w:color w:val="000000" w:themeColor="text1"/>
        <w:sz w:val="14"/>
      </w:rPr>
    </w:lvl>
    <w:lvl w:ilvl="4">
      <w:start w:val="1"/>
      <w:numFmt w:val="bullet"/>
      <w:lvlText w:val="­"/>
      <w:lvlJc w:val="left"/>
      <w:pPr>
        <w:ind w:left="1135" w:hanging="227"/>
      </w:pPr>
      <w:rPr>
        <w:rFonts w:ascii="Corbel" w:hAnsi="Corbel" w:hint="default"/>
        <w:color w:val="000000" w:themeColor="text1"/>
        <w:sz w:val="14"/>
      </w:rPr>
    </w:lvl>
    <w:lvl w:ilvl="5">
      <w:start w:val="1"/>
      <w:numFmt w:val="bullet"/>
      <w:lvlText w:val="­"/>
      <w:lvlJc w:val="left"/>
      <w:pPr>
        <w:ind w:left="1362" w:hanging="227"/>
      </w:pPr>
      <w:rPr>
        <w:rFonts w:ascii="Corbel" w:hAnsi="Corbel" w:hint="default"/>
        <w:color w:val="000000" w:themeColor="text1"/>
        <w:sz w:val="14"/>
      </w:rPr>
    </w:lvl>
    <w:lvl w:ilvl="6">
      <w:start w:val="1"/>
      <w:numFmt w:val="bullet"/>
      <w:lvlText w:val="­"/>
      <w:lvlJc w:val="left"/>
      <w:pPr>
        <w:ind w:left="1589" w:hanging="227"/>
      </w:pPr>
      <w:rPr>
        <w:rFonts w:ascii="Corbel" w:hAnsi="Corbel" w:hint="default"/>
        <w:color w:val="000000" w:themeColor="text1"/>
        <w:sz w:val="14"/>
      </w:rPr>
    </w:lvl>
    <w:lvl w:ilvl="7">
      <w:start w:val="1"/>
      <w:numFmt w:val="bullet"/>
      <w:lvlText w:val="­"/>
      <w:lvlJc w:val="left"/>
      <w:pPr>
        <w:ind w:left="1816" w:hanging="227"/>
      </w:pPr>
      <w:rPr>
        <w:rFonts w:ascii="Corbel" w:hAnsi="Corbel" w:hint="default"/>
        <w:color w:val="000000" w:themeColor="text1"/>
        <w:sz w:val="14"/>
      </w:rPr>
    </w:lvl>
    <w:lvl w:ilvl="8">
      <w:start w:val="1"/>
      <w:numFmt w:val="bullet"/>
      <w:lvlText w:val="­"/>
      <w:lvlJc w:val="left"/>
      <w:pPr>
        <w:ind w:left="2043" w:hanging="227"/>
      </w:pPr>
      <w:rPr>
        <w:rFonts w:ascii="Corbel" w:hAnsi="Corbel" w:hint="default"/>
        <w:color w:val="000000" w:themeColor="text1"/>
        <w:sz w:val="14"/>
      </w:rPr>
    </w:lvl>
  </w:abstractNum>
  <w:num w:numId="1" w16cid:durableId="1019428962">
    <w:abstractNumId w:val="23"/>
  </w:num>
  <w:num w:numId="2" w16cid:durableId="1840776432">
    <w:abstractNumId w:val="23"/>
  </w:num>
  <w:num w:numId="3" w16cid:durableId="1734431293">
    <w:abstractNumId w:val="14"/>
  </w:num>
  <w:num w:numId="4" w16cid:durableId="107437670">
    <w:abstractNumId w:val="23"/>
  </w:num>
  <w:num w:numId="5" w16cid:durableId="2007517586">
    <w:abstractNumId w:val="14"/>
  </w:num>
  <w:num w:numId="6" w16cid:durableId="712769925">
    <w:abstractNumId w:val="14"/>
  </w:num>
  <w:num w:numId="7" w16cid:durableId="1216552411">
    <w:abstractNumId w:val="23"/>
  </w:num>
  <w:num w:numId="8" w16cid:durableId="44255335">
    <w:abstractNumId w:val="14"/>
  </w:num>
  <w:num w:numId="9" w16cid:durableId="1574510700">
    <w:abstractNumId w:val="23"/>
  </w:num>
  <w:num w:numId="10" w16cid:durableId="632029800">
    <w:abstractNumId w:val="14"/>
  </w:num>
  <w:num w:numId="11" w16cid:durableId="1292320761">
    <w:abstractNumId w:val="23"/>
  </w:num>
  <w:num w:numId="12" w16cid:durableId="104932279">
    <w:abstractNumId w:val="14"/>
  </w:num>
  <w:num w:numId="13" w16cid:durableId="676420870">
    <w:abstractNumId w:val="23"/>
  </w:num>
  <w:num w:numId="14" w16cid:durableId="986515265">
    <w:abstractNumId w:val="14"/>
  </w:num>
  <w:num w:numId="15" w16cid:durableId="42140598">
    <w:abstractNumId w:val="14"/>
  </w:num>
  <w:num w:numId="16" w16cid:durableId="1900902319">
    <w:abstractNumId w:val="23"/>
  </w:num>
  <w:num w:numId="17" w16cid:durableId="256788186">
    <w:abstractNumId w:val="14"/>
  </w:num>
  <w:num w:numId="18" w16cid:durableId="718356194">
    <w:abstractNumId w:val="23"/>
  </w:num>
  <w:num w:numId="19" w16cid:durableId="889151376">
    <w:abstractNumId w:val="14"/>
  </w:num>
  <w:num w:numId="20" w16cid:durableId="1160845474">
    <w:abstractNumId w:val="23"/>
  </w:num>
  <w:num w:numId="21" w16cid:durableId="735082040">
    <w:abstractNumId w:val="14"/>
  </w:num>
  <w:num w:numId="22" w16cid:durableId="33505191">
    <w:abstractNumId w:val="13"/>
  </w:num>
  <w:num w:numId="23" w16cid:durableId="727653723">
    <w:abstractNumId w:val="2"/>
  </w:num>
  <w:num w:numId="24" w16cid:durableId="2131051626">
    <w:abstractNumId w:val="2"/>
  </w:num>
  <w:num w:numId="25" w16cid:durableId="43679271">
    <w:abstractNumId w:val="25"/>
  </w:num>
  <w:num w:numId="26" w16cid:durableId="226191759">
    <w:abstractNumId w:val="16"/>
  </w:num>
  <w:num w:numId="27" w16cid:durableId="842822768">
    <w:abstractNumId w:val="0"/>
  </w:num>
  <w:num w:numId="28" w16cid:durableId="1457681782">
    <w:abstractNumId w:val="2"/>
  </w:num>
  <w:num w:numId="29" w16cid:durableId="304824219">
    <w:abstractNumId w:val="2"/>
  </w:num>
  <w:num w:numId="30" w16cid:durableId="20254739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4375948">
    <w:abstractNumId w:val="15"/>
  </w:num>
  <w:num w:numId="32" w16cid:durableId="1070152777">
    <w:abstractNumId w:val="11"/>
  </w:num>
  <w:num w:numId="33" w16cid:durableId="2124612930">
    <w:abstractNumId w:val="10"/>
  </w:num>
  <w:num w:numId="34" w16cid:durableId="1521552635">
    <w:abstractNumId w:val="5"/>
  </w:num>
  <w:num w:numId="35" w16cid:durableId="1632327149">
    <w:abstractNumId w:val="7"/>
  </w:num>
  <w:num w:numId="36" w16cid:durableId="412317611">
    <w:abstractNumId w:val="17"/>
  </w:num>
  <w:num w:numId="37" w16cid:durableId="1614289591">
    <w:abstractNumId w:val="6"/>
  </w:num>
  <w:num w:numId="38" w16cid:durableId="573971955">
    <w:abstractNumId w:val="24"/>
  </w:num>
  <w:num w:numId="39" w16cid:durableId="2074499957">
    <w:abstractNumId w:val="22"/>
  </w:num>
  <w:num w:numId="40" w16cid:durableId="248732171">
    <w:abstractNumId w:val="18"/>
  </w:num>
  <w:num w:numId="41" w16cid:durableId="19687727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35265982">
    <w:abstractNumId w:val="4"/>
  </w:num>
  <w:num w:numId="43" w16cid:durableId="1351099956">
    <w:abstractNumId w:val="12"/>
  </w:num>
  <w:num w:numId="44" w16cid:durableId="1662923740">
    <w:abstractNumId w:val="20"/>
  </w:num>
  <w:num w:numId="45" w16cid:durableId="1142381039">
    <w:abstractNumId w:val="8"/>
  </w:num>
  <w:num w:numId="46" w16cid:durableId="377969882">
    <w:abstractNumId w:val="19"/>
  </w:num>
  <w:num w:numId="47" w16cid:durableId="624430265">
    <w:abstractNumId w:val="9"/>
  </w:num>
  <w:num w:numId="48" w16cid:durableId="1344086658">
    <w:abstractNumId w:val="21"/>
  </w:num>
  <w:num w:numId="49" w16cid:durableId="441729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67"/>
    <w:rsid w:val="00000256"/>
    <w:rsid w:val="00001B60"/>
    <w:rsid w:val="00001BF7"/>
    <w:rsid w:val="000034F6"/>
    <w:rsid w:val="000051BB"/>
    <w:rsid w:val="00012AC9"/>
    <w:rsid w:val="000138F7"/>
    <w:rsid w:val="00015BFB"/>
    <w:rsid w:val="0002293D"/>
    <w:rsid w:val="00041C8D"/>
    <w:rsid w:val="000442B3"/>
    <w:rsid w:val="00050A29"/>
    <w:rsid w:val="00050E0E"/>
    <w:rsid w:val="00051F0D"/>
    <w:rsid w:val="00061661"/>
    <w:rsid w:val="000709E5"/>
    <w:rsid w:val="000719F5"/>
    <w:rsid w:val="000727C5"/>
    <w:rsid w:val="00072A41"/>
    <w:rsid w:val="000744CE"/>
    <w:rsid w:val="00080492"/>
    <w:rsid w:val="00085067"/>
    <w:rsid w:val="00086536"/>
    <w:rsid w:val="00086F01"/>
    <w:rsid w:val="000913D7"/>
    <w:rsid w:val="00091812"/>
    <w:rsid w:val="000948FD"/>
    <w:rsid w:val="00097632"/>
    <w:rsid w:val="000A0AF2"/>
    <w:rsid w:val="000A17B1"/>
    <w:rsid w:val="000B16D7"/>
    <w:rsid w:val="000B1A76"/>
    <w:rsid w:val="000B20C2"/>
    <w:rsid w:val="000B416C"/>
    <w:rsid w:val="000C1E75"/>
    <w:rsid w:val="000C58E5"/>
    <w:rsid w:val="000C648B"/>
    <w:rsid w:val="000D29FD"/>
    <w:rsid w:val="000D2B96"/>
    <w:rsid w:val="000D5456"/>
    <w:rsid w:val="000F05BE"/>
    <w:rsid w:val="000F4E04"/>
    <w:rsid w:val="000F4FDB"/>
    <w:rsid w:val="000F67E8"/>
    <w:rsid w:val="00101294"/>
    <w:rsid w:val="001027DD"/>
    <w:rsid w:val="001033BD"/>
    <w:rsid w:val="00103EF0"/>
    <w:rsid w:val="001042A0"/>
    <w:rsid w:val="001052E4"/>
    <w:rsid w:val="001074F8"/>
    <w:rsid w:val="00110CF0"/>
    <w:rsid w:val="00114C95"/>
    <w:rsid w:val="0011629A"/>
    <w:rsid w:val="00117994"/>
    <w:rsid w:val="00130882"/>
    <w:rsid w:val="001327FA"/>
    <w:rsid w:val="00132F7D"/>
    <w:rsid w:val="00134EB1"/>
    <w:rsid w:val="0013615B"/>
    <w:rsid w:val="0013732E"/>
    <w:rsid w:val="00137A84"/>
    <w:rsid w:val="00142847"/>
    <w:rsid w:val="001465F3"/>
    <w:rsid w:val="001500BB"/>
    <w:rsid w:val="001518CE"/>
    <w:rsid w:val="00155BC9"/>
    <w:rsid w:val="00155D4E"/>
    <w:rsid w:val="001574F2"/>
    <w:rsid w:val="001635AD"/>
    <w:rsid w:val="001649F7"/>
    <w:rsid w:val="00166A56"/>
    <w:rsid w:val="0017274B"/>
    <w:rsid w:val="00172822"/>
    <w:rsid w:val="00173DA1"/>
    <w:rsid w:val="0017583E"/>
    <w:rsid w:val="00184081"/>
    <w:rsid w:val="00192294"/>
    <w:rsid w:val="00194789"/>
    <w:rsid w:val="001A4B8F"/>
    <w:rsid w:val="001A4E8E"/>
    <w:rsid w:val="001A5267"/>
    <w:rsid w:val="001A7F6D"/>
    <w:rsid w:val="001B13E4"/>
    <w:rsid w:val="001B4B79"/>
    <w:rsid w:val="001C6351"/>
    <w:rsid w:val="001C79A4"/>
    <w:rsid w:val="001D0E49"/>
    <w:rsid w:val="001D2351"/>
    <w:rsid w:val="001D2A59"/>
    <w:rsid w:val="001D4487"/>
    <w:rsid w:val="001D4CF0"/>
    <w:rsid w:val="001D6B16"/>
    <w:rsid w:val="001D7337"/>
    <w:rsid w:val="001D7D73"/>
    <w:rsid w:val="001E0FC0"/>
    <w:rsid w:val="001E14E4"/>
    <w:rsid w:val="001E16D5"/>
    <w:rsid w:val="001E3908"/>
    <w:rsid w:val="001E3F70"/>
    <w:rsid w:val="001E44F0"/>
    <w:rsid w:val="001E64F4"/>
    <w:rsid w:val="001E6B17"/>
    <w:rsid w:val="001E77F8"/>
    <w:rsid w:val="001F1A9F"/>
    <w:rsid w:val="001F4CA4"/>
    <w:rsid w:val="001F6BC3"/>
    <w:rsid w:val="002010FB"/>
    <w:rsid w:val="0020409E"/>
    <w:rsid w:val="002116ED"/>
    <w:rsid w:val="002246D3"/>
    <w:rsid w:val="00226595"/>
    <w:rsid w:val="0023411F"/>
    <w:rsid w:val="00237405"/>
    <w:rsid w:val="00240E01"/>
    <w:rsid w:val="00243652"/>
    <w:rsid w:val="0024556F"/>
    <w:rsid w:val="00260C2C"/>
    <w:rsid w:val="002632B2"/>
    <w:rsid w:val="0026599A"/>
    <w:rsid w:val="00276A45"/>
    <w:rsid w:val="00277B02"/>
    <w:rsid w:val="00277E89"/>
    <w:rsid w:val="00280D7E"/>
    <w:rsid w:val="00282BD4"/>
    <w:rsid w:val="00283BA4"/>
    <w:rsid w:val="002905A0"/>
    <w:rsid w:val="00296D28"/>
    <w:rsid w:val="002A2377"/>
    <w:rsid w:val="002A29B7"/>
    <w:rsid w:val="002B37D6"/>
    <w:rsid w:val="002C3590"/>
    <w:rsid w:val="002C7E8C"/>
    <w:rsid w:val="002D2A01"/>
    <w:rsid w:val="002E1FFB"/>
    <w:rsid w:val="002E385C"/>
    <w:rsid w:val="002E554D"/>
    <w:rsid w:val="002F412C"/>
    <w:rsid w:val="002F505A"/>
    <w:rsid w:val="0030430B"/>
    <w:rsid w:val="00314D2A"/>
    <w:rsid w:val="0031569D"/>
    <w:rsid w:val="003174D6"/>
    <w:rsid w:val="00321C0D"/>
    <w:rsid w:val="00321D9A"/>
    <w:rsid w:val="00326786"/>
    <w:rsid w:val="00337386"/>
    <w:rsid w:val="003406F5"/>
    <w:rsid w:val="00344059"/>
    <w:rsid w:val="00346DDD"/>
    <w:rsid w:val="00351A81"/>
    <w:rsid w:val="0037399F"/>
    <w:rsid w:val="003814D3"/>
    <w:rsid w:val="00384029"/>
    <w:rsid w:val="00387D69"/>
    <w:rsid w:val="00391A59"/>
    <w:rsid w:val="00394717"/>
    <w:rsid w:val="00394FCF"/>
    <w:rsid w:val="003978E0"/>
    <w:rsid w:val="003A12D0"/>
    <w:rsid w:val="003A58F0"/>
    <w:rsid w:val="003B083F"/>
    <w:rsid w:val="003B2C96"/>
    <w:rsid w:val="003B3000"/>
    <w:rsid w:val="003C1071"/>
    <w:rsid w:val="003C3668"/>
    <w:rsid w:val="003D07E4"/>
    <w:rsid w:val="003E4A1B"/>
    <w:rsid w:val="003E5DE5"/>
    <w:rsid w:val="003E6AC5"/>
    <w:rsid w:val="003E7EB8"/>
    <w:rsid w:val="003F0970"/>
    <w:rsid w:val="003F1207"/>
    <w:rsid w:val="003F14AA"/>
    <w:rsid w:val="003F1C18"/>
    <w:rsid w:val="003F42A7"/>
    <w:rsid w:val="003F7D63"/>
    <w:rsid w:val="004001F7"/>
    <w:rsid w:val="00401A7D"/>
    <w:rsid w:val="0040216A"/>
    <w:rsid w:val="00403760"/>
    <w:rsid w:val="004043BA"/>
    <w:rsid w:val="00413CE7"/>
    <w:rsid w:val="004144A4"/>
    <w:rsid w:val="0041556F"/>
    <w:rsid w:val="0041628A"/>
    <w:rsid w:val="0041664D"/>
    <w:rsid w:val="00417AEE"/>
    <w:rsid w:val="00421913"/>
    <w:rsid w:val="00421CA0"/>
    <w:rsid w:val="00424497"/>
    <w:rsid w:val="0042523F"/>
    <w:rsid w:val="0043359B"/>
    <w:rsid w:val="00435023"/>
    <w:rsid w:val="00440365"/>
    <w:rsid w:val="00451285"/>
    <w:rsid w:val="00463C76"/>
    <w:rsid w:val="004678C2"/>
    <w:rsid w:val="00470D01"/>
    <w:rsid w:val="004729FF"/>
    <w:rsid w:val="004730C5"/>
    <w:rsid w:val="004815F3"/>
    <w:rsid w:val="00483BE2"/>
    <w:rsid w:val="00485E5F"/>
    <w:rsid w:val="00486F60"/>
    <w:rsid w:val="00490C89"/>
    <w:rsid w:val="004940E8"/>
    <w:rsid w:val="004A6DC0"/>
    <w:rsid w:val="004A728C"/>
    <w:rsid w:val="004A73AE"/>
    <w:rsid w:val="004B3D33"/>
    <w:rsid w:val="004B44AE"/>
    <w:rsid w:val="004C05B6"/>
    <w:rsid w:val="004C103A"/>
    <w:rsid w:val="004D2D11"/>
    <w:rsid w:val="004D5B65"/>
    <w:rsid w:val="004E51D4"/>
    <w:rsid w:val="004E7146"/>
    <w:rsid w:val="004F0725"/>
    <w:rsid w:val="004F0B31"/>
    <w:rsid w:val="004F4F90"/>
    <w:rsid w:val="004F7E6C"/>
    <w:rsid w:val="00500A03"/>
    <w:rsid w:val="005057FC"/>
    <w:rsid w:val="00507EF0"/>
    <w:rsid w:val="0051495B"/>
    <w:rsid w:val="0051507A"/>
    <w:rsid w:val="005150D1"/>
    <w:rsid w:val="00523AE9"/>
    <w:rsid w:val="00524D76"/>
    <w:rsid w:val="00527519"/>
    <w:rsid w:val="00534921"/>
    <w:rsid w:val="00540C41"/>
    <w:rsid w:val="00544329"/>
    <w:rsid w:val="005547B6"/>
    <w:rsid w:val="00556E97"/>
    <w:rsid w:val="00561A98"/>
    <w:rsid w:val="00571D17"/>
    <w:rsid w:val="00571FE4"/>
    <w:rsid w:val="005734A3"/>
    <w:rsid w:val="00574E84"/>
    <w:rsid w:val="0057671B"/>
    <w:rsid w:val="00576BA3"/>
    <w:rsid w:val="00576D33"/>
    <w:rsid w:val="005823A7"/>
    <w:rsid w:val="00582569"/>
    <w:rsid w:val="00582B33"/>
    <w:rsid w:val="0058576B"/>
    <w:rsid w:val="00585781"/>
    <w:rsid w:val="00585C32"/>
    <w:rsid w:val="00585CDA"/>
    <w:rsid w:val="005879E9"/>
    <w:rsid w:val="00590894"/>
    <w:rsid w:val="005935AD"/>
    <w:rsid w:val="005955B6"/>
    <w:rsid w:val="00595612"/>
    <w:rsid w:val="00596476"/>
    <w:rsid w:val="005A4F73"/>
    <w:rsid w:val="005A641C"/>
    <w:rsid w:val="005B06FC"/>
    <w:rsid w:val="005B1E91"/>
    <w:rsid w:val="005B468F"/>
    <w:rsid w:val="005C4AF1"/>
    <w:rsid w:val="005D298E"/>
    <w:rsid w:val="005D4AFC"/>
    <w:rsid w:val="005D4BCB"/>
    <w:rsid w:val="005D62C9"/>
    <w:rsid w:val="005D6D6C"/>
    <w:rsid w:val="005E51D8"/>
    <w:rsid w:val="005E69FA"/>
    <w:rsid w:val="005F032B"/>
    <w:rsid w:val="005F515C"/>
    <w:rsid w:val="00600A7B"/>
    <w:rsid w:val="006022DA"/>
    <w:rsid w:val="00606B7B"/>
    <w:rsid w:val="00612C99"/>
    <w:rsid w:val="00623DA0"/>
    <w:rsid w:val="00624B38"/>
    <w:rsid w:val="00624F4A"/>
    <w:rsid w:val="00630447"/>
    <w:rsid w:val="00634D99"/>
    <w:rsid w:val="00640850"/>
    <w:rsid w:val="00646472"/>
    <w:rsid w:val="006501DD"/>
    <w:rsid w:val="00651ABE"/>
    <w:rsid w:val="00657CCC"/>
    <w:rsid w:val="006600CF"/>
    <w:rsid w:val="00662D74"/>
    <w:rsid w:val="00664558"/>
    <w:rsid w:val="00664B6B"/>
    <w:rsid w:val="006658DD"/>
    <w:rsid w:val="00667A37"/>
    <w:rsid w:val="00676217"/>
    <w:rsid w:val="0067689D"/>
    <w:rsid w:val="006871E2"/>
    <w:rsid w:val="006914E3"/>
    <w:rsid w:val="0069327B"/>
    <w:rsid w:val="006969E1"/>
    <w:rsid w:val="006A1148"/>
    <w:rsid w:val="006A2694"/>
    <w:rsid w:val="006B2D67"/>
    <w:rsid w:val="006B4CDB"/>
    <w:rsid w:val="006B7DDF"/>
    <w:rsid w:val="006B7F35"/>
    <w:rsid w:val="006B7F57"/>
    <w:rsid w:val="006C06E9"/>
    <w:rsid w:val="006D4B59"/>
    <w:rsid w:val="006E0338"/>
    <w:rsid w:val="006E3AE2"/>
    <w:rsid w:val="006F3938"/>
    <w:rsid w:val="006F3B5E"/>
    <w:rsid w:val="006F4EB4"/>
    <w:rsid w:val="00703608"/>
    <w:rsid w:val="00703914"/>
    <w:rsid w:val="007055CF"/>
    <w:rsid w:val="00705613"/>
    <w:rsid w:val="007059A1"/>
    <w:rsid w:val="0071294A"/>
    <w:rsid w:val="00712D32"/>
    <w:rsid w:val="007146DF"/>
    <w:rsid w:val="007157E6"/>
    <w:rsid w:val="00723623"/>
    <w:rsid w:val="007268A2"/>
    <w:rsid w:val="00727D52"/>
    <w:rsid w:val="0073690F"/>
    <w:rsid w:val="0073750B"/>
    <w:rsid w:val="007456F6"/>
    <w:rsid w:val="00745888"/>
    <w:rsid w:val="007521EA"/>
    <w:rsid w:val="00753009"/>
    <w:rsid w:val="0075407A"/>
    <w:rsid w:val="00755B6F"/>
    <w:rsid w:val="0077558E"/>
    <w:rsid w:val="00781D32"/>
    <w:rsid w:val="0078204C"/>
    <w:rsid w:val="007828BC"/>
    <w:rsid w:val="007836E5"/>
    <w:rsid w:val="00784EC4"/>
    <w:rsid w:val="00785334"/>
    <w:rsid w:val="0078631F"/>
    <w:rsid w:val="007934CB"/>
    <w:rsid w:val="00795A9E"/>
    <w:rsid w:val="00796581"/>
    <w:rsid w:val="007B4D57"/>
    <w:rsid w:val="007C6158"/>
    <w:rsid w:val="007C7975"/>
    <w:rsid w:val="007C7C4B"/>
    <w:rsid w:val="007D01E5"/>
    <w:rsid w:val="007D16A7"/>
    <w:rsid w:val="007D2FCB"/>
    <w:rsid w:val="007D4817"/>
    <w:rsid w:val="007D6EDD"/>
    <w:rsid w:val="007D7844"/>
    <w:rsid w:val="007E0808"/>
    <w:rsid w:val="007E190E"/>
    <w:rsid w:val="007E2567"/>
    <w:rsid w:val="007E2E2F"/>
    <w:rsid w:val="007E3DD8"/>
    <w:rsid w:val="007F1D8C"/>
    <w:rsid w:val="007F5ABB"/>
    <w:rsid w:val="007F6448"/>
    <w:rsid w:val="008106D2"/>
    <w:rsid w:val="00820777"/>
    <w:rsid w:val="00820F56"/>
    <w:rsid w:val="008275CC"/>
    <w:rsid w:val="00831F26"/>
    <w:rsid w:val="00832557"/>
    <w:rsid w:val="00833BFE"/>
    <w:rsid w:val="00835F2D"/>
    <w:rsid w:val="00840C0F"/>
    <w:rsid w:val="00841F87"/>
    <w:rsid w:val="008536CA"/>
    <w:rsid w:val="00857489"/>
    <w:rsid w:val="00862693"/>
    <w:rsid w:val="00866D79"/>
    <w:rsid w:val="00871016"/>
    <w:rsid w:val="00871D69"/>
    <w:rsid w:val="00876F43"/>
    <w:rsid w:val="008801D6"/>
    <w:rsid w:val="008807BC"/>
    <w:rsid w:val="008871D0"/>
    <w:rsid w:val="008937A9"/>
    <w:rsid w:val="008947D4"/>
    <w:rsid w:val="00895E56"/>
    <w:rsid w:val="008A6D20"/>
    <w:rsid w:val="008B160E"/>
    <w:rsid w:val="008B3256"/>
    <w:rsid w:val="008B3ADA"/>
    <w:rsid w:val="008B475E"/>
    <w:rsid w:val="008B5561"/>
    <w:rsid w:val="008B63ED"/>
    <w:rsid w:val="008C1D7C"/>
    <w:rsid w:val="008C4E18"/>
    <w:rsid w:val="008C531B"/>
    <w:rsid w:val="008D1A56"/>
    <w:rsid w:val="008D37F1"/>
    <w:rsid w:val="008E6E7D"/>
    <w:rsid w:val="008E7E4B"/>
    <w:rsid w:val="008F0B2A"/>
    <w:rsid w:val="008F0DCF"/>
    <w:rsid w:val="0090380D"/>
    <w:rsid w:val="0090525D"/>
    <w:rsid w:val="00905CDE"/>
    <w:rsid w:val="00907C10"/>
    <w:rsid w:val="00912556"/>
    <w:rsid w:val="0091299F"/>
    <w:rsid w:val="009135C9"/>
    <w:rsid w:val="00913D0F"/>
    <w:rsid w:val="00921712"/>
    <w:rsid w:val="00924AFF"/>
    <w:rsid w:val="00926AC5"/>
    <w:rsid w:val="009326F6"/>
    <w:rsid w:val="009332F2"/>
    <w:rsid w:val="00937DCE"/>
    <w:rsid w:val="009401BF"/>
    <w:rsid w:val="00941C4A"/>
    <w:rsid w:val="00942741"/>
    <w:rsid w:val="0094482A"/>
    <w:rsid w:val="0095085A"/>
    <w:rsid w:val="00951FB2"/>
    <w:rsid w:val="00952B95"/>
    <w:rsid w:val="00952C47"/>
    <w:rsid w:val="00954A98"/>
    <w:rsid w:val="009640DB"/>
    <w:rsid w:val="009650A4"/>
    <w:rsid w:val="00971966"/>
    <w:rsid w:val="00971DCA"/>
    <w:rsid w:val="00972858"/>
    <w:rsid w:val="009765C0"/>
    <w:rsid w:val="00984C07"/>
    <w:rsid w:val="009A1127"/>
    <w:rsid w:val="009A142E"/>
    <w:rsid w:val="009B0AD9"/>
    <w:rsid w:val="009B1562"/>
    <w:rsid w:val="009B3952"/>
    <w:rsid w:val="009B5797"/>
    <w:rsid w:val="009B5CEC"/>
    <w:rsid w:val="009C1236"/>
    <w:rsid w:val="009C15E1"/>
    <w:rsid w:val="009C25E5"/>
    <w:rsid w:val="009D1B08"/>
    <w:rsid w:val="009D536A"/>
    <w:rsid w:val="009E3550"/>
    <w:rsid w:val="009E37B9"/>
    <w:rsid w:val="009E5880"/>
    <w:rsid w:val="009E77FC"/>
    <w:rsid w:val="009F0CA0"/>
    <w:rsid w:val="009F1D3A"/>
    <w:rsid w:val="009F20C9"/>
    <w:rsid w:val="009F3410"/>
    <w:rsid w:val="00A006E5"/>
    <w:rsid w:val="00A00EE1"/>
    <w:rsid w:val="00A01395"/>
    <w:rsid w:val="00A02E20"/>
    <w:rsid w:val="00A104E8"/>
    <w:rsid w:val="00A16F8B"/>
    <w:rsid w:val="00A22762"/>
    <w:rsid w:val="00A23D87"/>
    <w:rsid w:val="00A24325"/>
    <w:rsid w:val="00A269EC"/>
    <w:rsid w:val="00A3129F"/>
    <w:rsid w:val="00A31F2C"/>
    <w:rsid w:val="00A339F5"/>
    <w:rsid w:val="00A33FA7"/>
    <w:rsid w:val="00A37A8B"/>
    <w:rsid w:val="00A41AD2"/>
    <w:rsid w:val="00A43935"/>
    <w:rsid w:val="00A442E4"/>
    <w:rsid w:val="00A46DF0"/>
    <w:rsid w:val="00A54B31"/>
    <w:rsid w:val="00A554D0"/>
    <w:rsid w:val="00A566E2"/>
    <w:rsid w:val="00A6396D"/>
    <w:rsid w:val="00A66D42"/>
    <w:rsid w:val="00A73F05"/>
    <w:rsid w:val="00A74D28"/>
    <w:rsid w:val="00A75C3D"/>
    <w:rsid w:val="00A81630"/>
    <w:rsid w:val="00A829DD"/>
    <w:rsid w:val="00A8505F"/>
    <w:rsid w:val="00A85B98"/>
    <w:rsid w:val="00A9064F"/>
    <w:rsid w:val="00AA1426"/>
    <w:rsid w:val="00AA2786"/>
    <w:rsid w:val="00AB0401"/>
    <w:rsid w:val="00AB0B33"/>
    <w:rsid w:val="00AB59FD"/>
    <w:rsid w:val="00AB5E98"/>
    <w:rsid w:val="00AC28FC"/>
    <w:rsid w:val="00AC4199"/>
    <w:rsid w:val="00AD31B2"/>
    <w:rsid w:val="00AD7D98"/>
    <w:rsid w:val="00AE0427"/>
    <w:rsid w:val="00AE07A9"/>
    <w:rsid w:val="00AE1F67"/>
    <w:rsid w:val="00AF16B9"/>
    <w:rsid w:val="00AF543B"/>
    <w:rsid w:val="00B0029F"/>
    <w:rsid w:val="00B01C22"/>
    <w:rsid w:val="00B05895"/>
    <w:rsid w:val="00B077F5"/>
    <w:rsid w:val="00B07DB2"/>
    <w:rsid w:val="00B103AB"/>
    <w:rsid w:val="00B11F91"/>
    <w:rsid w:val="00B12299"/>
    <w:rsid w:val="00B12ABD"/>
    <w:rsid w:val="00B155B5"/>
    <w:rsid w:val="00B22D91"/>
    <w:rsid w:val="00B273F2"/>
    <w:rsid w:val="00B31613"/>
    <w:rsid w:val="00B32DF9"/>
    <w:rsid w:val="00B4063E"/>
    <w:rsid w:val="00B453C1"/>
    <w:rsid w:val="00B47659"/>
    <w:rsid w:val="00B50E9F"/>
    <w:rsid w:val="00B511BC"/>
    <w:rsid w:val="00B51529"/>
    <w:rsid w:val="00B54E70"/>
    <w:rsid w:val="00B54F94"/>
    <w:rsid w:val="00B61AF7"/>
    <w:rsid w:val="00B63F84"/>
    <w:rsid w:val="00B665D8"/>
    <w:rsid w:val="00B754F6"/>
    <w:rsid w:val="00B76CC9"/>
    <w:rsid w:val="00B8274C"/>
    <w:rsid w:val="00B82E06"/>
    <w:rsid w:val="00B83AFE"/>
    <w:rsid w:val="00B9088A"/>
    <w:rsid w:val="00B91AA2"/>
    <w:rsid w:val="00B938D5"/>
    <w:rsid w:val="00B95E2E"/>
    <w:rsid w:val="00BA1488"/>
    <w:rsid w:val="00BA2318"/>
    <w:rsid w:val="00BA2830"/>
    <w:rsid w:val="00BA3A9B"/>
    <w:rsid w:val="00BA4D6B"/>
    <w:rsid w:val="00BA5BEB"/>
    <w:rsid w:val="00BA6035"/>
    <w:rsid w:val="00BA6312"/>
    <w:rsid w:val="00BB1A21"/>
    <w:rsid w:val="00BB2B20"/>
    <w:rsid w:val="00BC00C5"/>
    <w:rsid w:val="00BC4648"/>
    <w:rsid w:val="00BD0D21"/>
    <w:rsid w:val="00BD0D7F"/>
    <w:rsid w:val="00BD4640"/>
    <w:rsid w:val="00BE23B1"/>
    <w:rsid w:val="00BE4819"/>
    <w:rsid w:val="00BE4D5B"/>
    <w:rsid w:val="00BF0AE9"/>
    <w:rsid w:val="00BF286E"/>
    <w:rsid w:val="00BF57AC"/>
    <w:rsid w:val="00C11243"/>
    <w:rsid w:val="00C13019"/>
    <w:rsid w:val="00C1441E"/>
    <w:rsid w:val="00C15F23"/>
    <w:rsid w:val="00C20E8A"/>
    <w:rsid w:val="00C22F4E"/>
    <w:rsid w:val="00C26B11"/>
    <w:rsid w:val="00C30FAB"/>
    <w:rsid w:val="00C31B9F"/>
    <w:rsid w:val="00C33104"/>
    <w:rsid w:val="00C3328F"/>
    <w:rsid w:val="00C33ECE"/>
    <w:rsid w:val="00C35302"/>
    <w:rsid w:val="00C37AD4"/>
    <w:rsid w:val="00C4262A"/>
    <w:rsid w:val="00C42839"/>
    <w:rsid w:val="00C45130"/>
    <w:rsid w:val="00C50BDD"/>
    <w:rsid w:val="00C55B4A"/>
    <w:rsid w:val="00C617BB"/>
    <w:rsid w:val="00C642A5"/>
    <w:rsid w:val="00C65FE3"/>
    <w:rsid w:val="00C710E2"/>
    <w:rsid w:val="00C72DC2"/>
    <w:rsid w:val="00C7325C"/>
    <w:rsid w:val="00C75EF6"/>
    <w:rsid w:val="00C76DDA"/>
    <w:rsid w:val="00C77BF9"/>
    <w:rsid w:val="00C82DCF"/>
    <w:rsid w:val="00C84F9C"/>
    <w:rsid w:val="00C855BF"/>
    <w:rsid w:val="00C92EBC"/>
    <w:rsid w:val="00CA5B88"/>
    <w:rsid w:val="00CA62B2"/>
    <w:rsid w:val="00CA6849"/>
    <w:rsid w:val="00CA73BC"/>
    <w:rsid w:val="00CB20D2"/>
    <w:rsid w:val="00CB366B"/>
    <w:rsid w:val="00CB4758"/>
    <w:rsid w:val="00CC3DA9"/>
    <w:rsid w:val="00CC4933"/>
    <w:rsid w:val="00CC5D35"/>
    <w:rsid w:val="00CD1B2C"/>
    <w:rsid w:val="00CE29A5"/>
    <w:rsid w:val="00CF50E0"/>
    <w:rsid w:val="00CF5D5C"/>
    <w:rsid w:val="00CF67B9"/>
    <w:rsid w:val="00D04A88"/>
    <w:rsid w:val="00D1097C"/>
    <w:rsid w:val="00D14A9F"/>
    <w:rsid w:val="00D162E5"/>
    <w:rsid w:val="00D173DA"/>
    <w:rsid w:val="00D2233F"/>
    <w:rsid w:val="00D27B5B"/>
    <w:rsid w:val="00D30EB7"/>
    <w:rsid w:val="00D31AAC"/>
    <w:rsid w:val="00D36719"/>
    <w:rsid w:val="00D379EF"/>
    <w:rsid w:val="00D424F9"/>
    <w:rsid w:val="00D44A8D"/>
    <w:rsid w:val="00D45316"/>
    <w:rsid w:val="00D46D16"/>
    <w:rsid w:val="00D47D28"/>
    <w:rsid w:val="00D51C5E"/>
    <w:rsid w:val="00D5369D"/>
    <w:rsid w:val="00D550C4"/>
    <w:rsid w:val="00D57FA4"/>
    <w:rsid w:val="00D63EF3"/>
    <w:rsid w:val="00D65284"/>
    <w:rsid w:val="00D70CA2"/>
    <w:rsid w:val="00D71875"/>
    <w:rsid w:val="00D74E6F"/>
    <w:rsid w:val="00D84480"/>
    <w:rsid w:val="00D913CD"/>
    <w:rsid w:val="00D920A6"/>
    <w:rsid w:val="00D945DF"/>
    <w:rsid w:val="00D965F1"/>
    <w:rsid w:val="00DA0981"/>
    <w:rsid w:val="00DA54CD"/>
    <w:rsid w:val="00DA68B7"/>
    <w:rsid w:val="00DA6A9A"/>
    <w:rsid w:val="00DA7AF4"/>
    <w:rsid w:val="00DC1453"/>
    <w:rsid w:val="00DC5144"/>
    <w:rsid w:val="00DC5FBB"/>
    <w:rsid w:val="00DD13A4"/>
    <w:rsid w:val="00DD3A38"/>
    <w:rsid w:val="00DD45B9"/>
    <w:rsid w:val="00DD4960"/>
    <w:rsid w:val="00DE3903"/>
    <w:rsid w:val="00DF2A5A"/>
    <w:rsid w:val="00DF4543"/>
    <w:rsid w:val="00DF56C2"/>
    <w:rsid w:val="00DF6FED"/>
    <w:rsid w:val="00E02712"/>
    <w:rsid w:val="00E04EA7"/>
    <w:rsid w:val="00E05563"/>
    <w:rsid w:val="00E06A97"/>
    <w:rsid w:val="00E12A45"/>
    <w:rsid w:val="00E139E4"/>
    <w:rsid w:val="00E17203"/>
    <w:rsid w:val="00E20E7E"/>
    <w:rsid w:val="00E23151"/>
    <w:rsid w:val="00E26962"/>
    <w:rsid w:val="00E33BE7"/>
    <w:rsid w:val="00E47931"/>
    <w:rsid w:val="00E47FAB"/>
    <w:rsid w:val="00E53982"/>
    <w:rsid w:val="00E55BC2"/>
    <w:rsid w:val="00E55F66"/>
    <w:rsid w:val="00E56A0A"/>
    <w:rsid w:val="00E577B2"/>
    <w:rsid w:val="00E607C7"/>
    <w:rsid w:val="00E63917"/>
    <w:rsid w:val="00E67195"/>
    <w:rsid w:val="00E7088F"/>
    <w:rsid w:val="00E72A47"/>
    <w:rsid w:val="00E75CFB"/>
    <w:rsid w:val="00E77E2B"/>
    <w:rsid w:val="00E80784"/>
    <w:rsid w:val="00E83608"/>
    <w:rsid w:val="00E844C8"/>
    <w:rsid w:val="00E85340"/>
    <w:rsid w:val="00E94024"/>
    <w:rsid w:val="00E94550"/>
    <w:rsid w:val="00E945EE"/>
    <w:rsid w:val="00E959F5"/>
    <w:rsid w:val="00E96BF3"/>
    <w:rsid w:val="00EA3FCC"/>
    <w:rsid w:val="00EB0D6B"/>
    <w:rsid w:val="00EB2FF6"/>
    <w:rsid w:val="00EB4A99"/>
    <w:rsid w:val="00EB6EBA"/>
    <w:rsid w:val="00EB70C1"/>
    <w:rsid w:val="00EC0351"/>
    <w:rsid w:val="00EC55EF"/>
    <w:rsid w:val="00EC781E"/>
    <w:rsid w:val="00ED151E"/>
    <w:rsid w:val="00ED4B66"/>
    <w:rsid w:val="00ED4F79"/>
    <w:rsid w:val="00EE105A"/>
    <w:rsid w:val="00EE1A8C"/>
    <w:rsid w:val="00EF5512"/>
    <w:rsid w:val="00EF59DD"/>
    <w:rsid w:val="00EF5C96"/>
    <w:rsid w:val="00F00462"/>
    <w:rsid w:val="00F05946"/>
    <w:rsid w:val="00F13C2F"/>
    <w:rsid w:val="00F21A33"/>
    <w:rsid w:val="00F2539D"/>
    <w:rsid w:val="00F312D5"/>
    <w:rsid w:val="00F3169F"/>
    <w:rsid w:val="00F31DF1"/>
    <w:rsid w:val="00F32136"/>
    <w:rsid w:val="00F33F6D"/>
    <w:rsid w:val="00F3750E"/>
    <w:rsid w:val="00F412C5"/>
    <w:rsid w:val="00F42E5A"/>
    <w:rsid w:val="00F45595"/>
    <w:rsid w:val="00F51893"/>
    <w:rsid w:val="00F71F8E"/>
    <w:rsid w:val="00F7413B"/>
    <w:rsid w:val="00F77595"/>
    <w:rsid w:val="00F7792C"/>
    <w:rsid w:val="00F8332F"/>
    <w:rsid w:val="00F841E4"/>
    <w:rsid w:val="00F87023"/>
    <w:rsid w:val="00F914DD"/>
    <w:rsid w:val="00F919B5"/>
    <w:rsid w:val="00F929D9"/>
    <w:rsid w:val="00F93A97"/>
    <w:rsid w:val="00F9712C"/>
    <w:rsid w:val="00FB03E1"/>
    <w:rsid w:val="00FB0ECF"/>
    <w:rsid w:val="00FB3A80"/>
    <w:rsid w:val="00FB4C4A"/>
    <w:rsid w:val="00FB5F65"/>
    <w:rsid w:val="00FB7B33"/>
    <w:rsid w:val="00FC0E82"/>
    <w:rsid w:val="00FC6130"/>
    <w:rsid w:val="00FF2445"/>
    <w:rsid w:val="00FF2A6C"/>
    <w:rsid w:val="00FF49AB"/>
    <w:rsid w:val="00FF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8D025F"/>
  <w15:docId w15:val="{7D7A1566-52A3-4C2D-9162-83BE7C33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bel" w:eastAsia="Calibri" w:hAnsi="Corbel" w:cs="Times New Roman"/>
        <w:sz w:val="21"/>
        <w:szCs w:val="21"/>
        <w:lang w:val="nl-NL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22D91"/>
    <w:pPr>
      <w:spacing w:line="280" w:lineRule="atLeast"/>
    </w:pPr>
  </w:style>
  <w:style w:type="paragraph" w:styleId="Kop1">
    <w:name w:val="heading 1"/>
    <w:aliases w:val="hoofdstuktitel"/>
    <w:basedOn w:val="Standaard"/>
    <w:next w:val="Standaard"/>
    <w:link w:val="Kop1Char"/>
    <w:uiPriority w:val="9"/>
    <w:qFormat/>
    <w:rsid w:val="00BD0D21"/>
    <w:pPr>
      <w:keepNext/>
      <w:keepLines/>
      <w:pageBreakBefore/>
      <w:numPr>
        <w:numId w:val="29"/>
      </w:numPr>
      <w:tabs>
        <w:tab w:val="left" w:pos="454"/>
      </w:tabs>
      <w:spacing w:after="560" w:line="560" w:lineRule="atLeast"/>
      <w:ind w:left="454" w:hanging="454"/>
      <w:outlineLvl w:val="0"/>
    </w:pPr>
    <w:rPr>
      <w:b/>
      <w:bCs/>
      <w:sz w:val="42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17AEE"/>
    <w:pPr>
      <w:keepNext/>
      <w:keepLines/>
      <w:numPr>
        <w:ilvl w:val="1"/>
        <w:numId w:val="29"/>
      </w:numPr>
      <w:tabs>
        <w:tab w:val="left" w:pos="454"/>
      </w:tabs>
      <w:spacing w:before="560" w:after="280"/>
      <w:ind w:left="454" w:hanging="454"/>
      <w:outlineLvl w:val="1"/>
    </w:pPr>
    <w:rPr>
      <w:b/>
      <w:bCs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C76DDA"/>
    <w:pPr>
      <w:keepNext/>
      <w:numPr>
        <w:ilvl w:val="2"/>
        <w:numId w:val="29"/>
      </w:numPr>
      <w:tabs>
        <w:tab w:val="left" w:pos="680"/>
      </w:tabs>
      <w:spacing w:before="560" w:after="280"/>
      <w:ind w:left="680" w:hanging="680"/>
      <w:outlineLvl w:val="2"/>
    </w:pPr>
    <w:rPr>
      <w:b/>
      <w:sz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6F3938"/>
    <w:pPr>
      <w:keepNext/>
      <w:keepLines/>
      <w:numPr>
        <w:ilvl w:val="3"/>
        <w:numId w:val="29"/>
      </w:numPr>
      <w:tabs>
        <w:tab w:val="left" w:pos="907"/>
      </w:tabs>
      <w:spacing w:before="280"/>
      <w:ind w:left="907" w:hanging="907"/>
      <w:outlineLvl w:val="3"/>
    </w:pPr>
    <w:rPr>
      <w:b/>
      <w:bCs/>
      <w:iCs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rsid w:val="00EF5512"/>
    <w:pPr>
      <w:keepNext/>
      <w:keepLines/>
      <w:numPr>
        <w:ilvl w:val="4"/>
        <w:numId w:val="29"/>
      </w:numPr>
      <w:spacing w:before="200"/>
      <w:outlineLvl w:val="4"/>
    </w:pPr>
    <w:rPr>
      <w:rFonts w:eastAsiaTheme="majorEastAsia" w:cstheme="majorBidi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45316"/>
    <w:pPr>
      <w:keepNext/>
      <w:keepLines/>
      <w:numPr>
        <w:ilvl w:val="5"/>
        <w:numId w:val="2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82330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45316"/>
    <w:pPr>
      <w:keepNext/>
      <w:keepLines/>
      <w:numPr>
        <w:ilvl w:val="6"/>
        <w:numId w:val="2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45316"/>
    <w:pPr>
      <w:keepNext/>
      <w:keepLines/>
      <w:numPr>
        <w:ilvl w:val="7"/>
        <w:numId w:val="2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45316"/>
    <w:pPr>
      <w:keepNext/>
      <w:keepLines/>
      <w:numPr>
        <w:ilvl w:val="8"/>
        <w:numId w:val="2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aliases w:val="hoofdstuktitel Char"/>
    <w:basedOn w:val="Standaardalinea-lettertype"/>
    <w:link w:val="Kop1"/>
    <w:uiPriority w:val="9"/>
    <w:rsid w:val="00BD0D21"/>
    <w:rPr>
      <w:b/>
      <w:bCs/>
      <w:sz w:val="42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417AEE"/>
    <w:rPr>
      <w:b/>
      <w:bCs/>
      <w:sz w:val="28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C76DDA"/>
    <w:rPr>
      <w:b/>
      <w:sz w:val="24"/>
    </w:rPr>
  </w:style>
  <w:style w:type="character" w:customStyle="1" w:styleId="Kop4Char">
    <w:name w:val="Kop 4 Char"/>
    <w:basedOn w:val="Standaardalinea-lettertype"/>
    <w:link w:val="Kop4"/>
    <w:uiPriority w:val="9"/>
    <w:rsid w:val="006F3938"/>
    <w:rPr>
      <w:b/>
      <w:bCs/>
      <w:iCs/>
    </w:rPr>
  </w:style>
  <w:style w:type="paragraph" w:customStyle="1" w:styleId="Tussenkopje">
    <w:name w:val="Tussenkopje"/>
    <w:basedOn w:val="Standaard"/>
    <w:next w:val="Standaard"/>
    <w:qFormat/>
    <w:rsid w:val="006600CF"/>
    <w:pPr>
      <w:keepNext/>
      <w:spacing w:before="280"/>
    </w:pPr>
    <w:rPr>
      <w:b/>
      <w:sz w:val="22"/>
      <w:szCs w:val="22"/>
    </w:rPr>
  </w:style>
  <w:style w:type="paragraph" w:customStyle="1" w:styleId="Inleiding">
    <w:name w:val="Inleiding"/>
    <w:basedOn w:val="Standaard"/>
    <w:next w:val="Standaard"/>
    <w:qFormat/>
    <w:rsid w:val="00755FE2"/>
    <w:rPr>
      <w:b/>
    </w:rPr>
  </w:style>
  <w:style w:type="paragraph" w:customStyle="1" w:styleId="OpsommingBullet">
    <w:name w:val="Opsomming Bullet"/>
    <w:basedOn w:val="Lijstalinea"/>
    <w:qFormat/>
    <w:rsid w:val="0073750B"/>
    <w:pPr>
      <w:numPr>
        <w:numId w:val="25"/>
      </w:numPr>
    </w:pPr>
  </w:style>
  <w:style w:type="paragraph" w:customStyle="1" w:styleId="OpsommingCijfers">
    <w:name w:val="Opsomming Cijfers"/>
    <w:basedOn w:val="Standaard"/>
    <w:qFormat/>
    <w:rsid w:val="0073750B"/>
    <w:pPr>
      <w:numPr>
        <w:numId w:val="21"/>
      </w:numPr>
      <w:ind w:left="227" w:hanging="227"/>
    </w:pPr>
  </w:style>
  <w:style w:type="paragraph" w:customStyle="1" w:styleId="nadruk">
    <w:name w:val="nadruk"/>
    <w:basedOn w:val="Standaard"/>
    <w:next w:val="Standaard"/>
    <w:qFormat/>
    <w:rsid w:val="00755FE2"/>
    <w:rPr>
      <w:b/>
    </w:rPr>
  </w:style>
  <w:style w:type="paragraph" w:customStyle="1" w:styleId="SubtieleBenadrukking">
    <w:name w:val="Subtiele Benadrukking"/>
    <w:basedOn w:val="Standaard"/>
    <w:next w:val="Standaard"/>
    <w:qFormat/>
    <w:rsid w:val="00755FE2"/>
    <w:rPr>
      <w:i/>
    </w:rPr>
  </w:style>
  <w:style w:type="paragraph" w:customStyle="1" w:styleId="IntensieveBenadrukking">
    <w:name w:val="Intensieve Benadrukking"/>
    <w:basedOn w:val="Standaard"/>
    <w:next w:val="Standaard"/>
    <w:qFormat/>
    <w:rsid w:val="00755FE2"/>
    <w:rPr>
      <w:b/>
      <w:i/>
      <w:color w:val="E5E5E5"/>
    </w:rPr>
  </w:style>
  <w:style w:type="paragraph" w:customStyle="1" w:styleId="citaat">
    <w:name w:val="citaat"/>
    <w:basedOn w:val="Standaard"/>
    <w:next w:val="Standaard"/>
    <w:qFormat/>
    <w:rsid w:val="00755FE2"/>
    <w:rPr>
      <w:color w:val="666666"/>
    </w:rPr>
  </w:style>
  <w:style w:type="paragraph" w:styleId="Koptekst">
    <w:name w:val="header"/>
    <w:basedOn w:val="Standaard"/>
    <w:link w:val="KoptekstChar"/>
    <w:uiPriority w:val="99"/>
    <w:unhideWhenUsed/>
    <w:rsid w:val="008536CA"/>
    <w:pPr>
      <w:framePr w:wrap="around" w:vAnchor="page" w:hAnchor="page" w:x="1759" w:y="625"/>
      <w:tabs>
        <w:tab w:val="center" w:pos="4253"/>
        <w:tab w:val="right" w:pos="8931"/>
      </w:tabs>
      <w:spacing w:line="240" w:lineRule="atLeast"/>
      <w:suppressOverlap/>
    </w:pPr>
    <w:rPr>
      <w:sz w:val="17"/>
      <w:szCs w:val="17"/>
    </w:rPr>
  </w:style>
  <w:style w:type="character" w:customStyle="1" w:styleId="KoptekstChar">
    <w:name w:val="Koptekst Char"/>
    <w:basedOn w:val="Standaardalinea-lettertype"/>
    <w:link w:val="Koptekst"/>
    <w:uiPriority w:val="99"/>
    <w:rsid w:val="008536CA"/>
    <w:rPr>
      <w:sz w:val="17"/>
      <w:szCs w:val="17"/>
    </w:rPr>
  </w:style>
  <w:style w:type="paragraph" w:styleId="Voettekst">
    <w:name w:val="footer"/>
    <w:basedOn w:val="Standaard"/>
    <w:link w:val="VoettekstChar"/>
    <w:uiPriority w:val="99"/>
    <w:unhideWhenUsed/>
    <w:qFormat/>
    <w:rsid w:val="00AE0427"/>
    <w:pPr>
      <w:spacing w:line="240" w:lineRule="auto"/>
      <w:jc w:val="right"/>
    </w:pPr>
  </w:style>
  <w:style w:type="character" w:customStyle="1" w:styleId="VoettekstChar">
    <w:name w:val="Voettekst Char"/>
    <w:basedOn w:val="Standaardalinea-lettertype"/>
    <w:link w:val="Voettekst"/>
    <w:uiPriority w:val="99"/>
    <w:rsid w:val="00AE0427"/>
  </w:style>
  <w:style w:type="table" w:styleId="Tabelraster">
    <w:name w:val="Table Grid"/>
    <w:basedOn w:val="Standaardtabel"/>
    <w:rsid w:val="00C54D3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raster1">
    <w:name w:val="Tabelraster1"/>
    <w:basedOn w:val="Standaardtabel"/>
    <w:next w:val="Tabelraster"/>
    <w:uiPriority w:val="59"/>
    <w:rsid w:val="00B10F2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0200DD"/>
    <w:pPr>
      <w:outlineLvl w:val="9"/>
    </w:pPr>
  </w:style>
  <w:style w:type="character" w:styleId="Hyperlink">
    <w:name w:val="Hyperlink"/>
    <w:basedOn w:val="Standaardalinea-lettertype"/>
    <w:rsid w:val="00EF7B96"/>
    <w:rPr>
      <w:color w:val="0000FF"/>
      <w:u w:val="single"/>
    </w:rPr>
  </w:style>
  <w:style w:type="paragraph" w:styleId="Inhopg1">
    <w:name w:val="toc 1"/>
    <w:basedOn w:val="Standaard"/>
    <w:next w:val="Standaard"/>
    <w:uiPriority w:val="39"/>
    <w:rsid w:val="004A6DC0"/>
    <w:pPr>
      <w:tabs>
        <w:tab w:val="left" w:pos="454"/>
        <w:tab w:val="right" w:pos="8505"/>
      </w:tabs>
      <w:spacing w:before="280"/>
      <w:ind w:left="454" w:hanging="454"/>
    </w:pPr>
    <w:rPr>
      <w:rFonts w:eastAsiaTheme="minorEastAsia" w:cstheme="minorBidi"/>
      <w:b/>
      <w:bCs/>
      <w:noProof/>
      <w:sz w:val="22"/>
      <w:szCs w:val="22"/>
      <w:lang w:eastAsia="nl-NL"/>
    </w:rPr>
  </w:style>
  <w:style w:type="paragraph" w:customStyle="1" w:styleId="Adreskopje">
    <w:name w:val="Adres kopje"/>
    <w:basedOn w:val="Standaard"/>
    <w:qFormat/>
    <w:rsid w:val="001E0FC0"/>
    <w:pPr>
      <w:framePr w:wrap="around" w:vAnchor="page" w:hAnchor="page" w:x="670" w:y="455"/>
      <w:spacing w:line="240" w:lineRule="atLeast"/>
      <w:suppressOverlap/>
    </w:pPr>
    <w:rPr>
      <w:sz w:val="17"/>
      <w:szCs w:val="17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1E0F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E0FC0"/>
    <w:rPr>
      <w:rFonts w:ascii="Tahoma" w:hAnsi="Tahoma" w:cs="Tahoma"/>
      <w:sz w:val="16"/>
      <w:szCs w:val="16"/>
    </w:rPr>
  </w:style>
  <w:style w:type="paragraph" w:customStyle="1" w:styleId="Rapporttitel">
    <w:name w:val="Rapporttitel"/>
    <w:basedOn w:val="Kop1"/>
    <w:next w:val="Standaard"/>
    <w:qFormat/>
    <w:rsid w:val="00B95E2E"/>
    <w:pPr>
      <w:pageBreakBefore w:val="0"/>
      <w:numPr>
        <w:numId w:val="0"/>
      </w:numPr>
      <w:spacing w:before="840" w:after="280" w:line="560" w:lineRule="exact"/>
      <w:ind w:right="2126"/>
    </w:pPr>
  </w:style>
  <w:style w:type="paragraph" w:styleId="Ondertitel">
    <w:name w:val="Subtitle"/>
    <w:basedOn w:val="Standaard"/>
    <w:next w:val="Standaard"/>
    <w:link w:val="OndertitelChar"/>
    <w:uiPriority w:val="11"/>
    <w:rsid w:val="001D4487"/>
    <w:pPr>
      <w:numPr>
        <w:ilvl w:val="1"/>
      </w:numPr>
      <w:ind w:right="2125"/>
    </w:pPr>
    <w:rPr>
      <w:rFonts w:eastAsiaTheme="majorEastAsia" w:cstheme="majorBidi"/>
      <w:b/>
      <w:iCs/>
      <w:color w:val="000000" w:themeColor="text1"/>
      <w:sz w:val="22"/>
      <w:szCs w:val="2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D4487"/>
    <w:rPr>
      <w:rFonts w:eastAsiaTheme="majorEastAsia" w:cstheme="majorBidi"/>
      <w:b/>
      <w:iCs/>
      <w:color w:val="000000" w:themeColor="text1"/>
      <w:sz w:val="22"/>
      <w:szCs w:val="22"/>
    </w:rPr>
  </w:style>
  <w:style w:type="paragraph" w:customStyle="1" w:styleId="Inhoudkop">
    <w:name w:val="Inhoudkop"/>
    <w:basedOn w:val="Kop1"/>
    <w:next w:val="Standaard"/>
    <w:qFormat/>
    <w:rsid w:val="006F3938"/>
    <w:pPr>
      <w:numPr>
        <w:numId w:val="0"/>
      </w:numPr>
      <w:spacing w:after="1120" w:line="560" w:lineRule="exact"/>
    </w:pPr>
  </w:style>
  <w:style w:type="character" w:customStyle="1" w:styleId="Kop5Char">
    <w:name w:val="Kop 5 Char"/>
    <w:basedOn w:val="Standaardalinea-lettertype"/>
    <w:link w:val="Kop5"/>
    <w:uiPriority w:val="9"/>
    <w:semiHidden/>
    <w:rsid w:val="00EF5512"/>
    <w:rPr>
      <w:rFonts w:eastAsiaTheme="majorEastAsia" w:cstheme="majorBidi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45316"/>
    <w:rPr>
      <w:rFonts w:asciiTheme="majorHAnsi" w:eastAsiaTheme="majorEastAsia" w:hAnsiTheme="majorHAnsi" w:cstheme="majorBidi"/>
      <w:i/>
      <w:iCs/>
      <w:color w:val="82330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4531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4531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453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lineakopje">
    <w:name w:val="Alineakopje"/>
    <w:basedOn w:val="Standaard"/>
    <w:qFormat/>
    <w:rsid w:val="00041C8D"/>
    <w:pPr>
      <w:keepNext/>
      <w:spacing w:before="280"/>
    </w:pPr>
    <w:rPr>
      <w:i/>
    </w:rPr>
  </w:style>
  <w:style w:type="paragraph" w:styleId="Voetnoottekst">
    <w:name w:val="footnote text"/>
    <w:basedOn w:val="Standaard"/>
    <w:link w:val="VoetnoottekstChar"/>
    <w:uiPriority w:val="99"/>
    <w:unhideWhenUsed/>
    <w:rsid w:val="004A6DC0"/>
    <w:pPr>
      <w:tabs>
        <w:tab w:val="left" w:pos="227"/>
      </w:tabs>
      <w:spacing w:line="200" w:lineRule="atLeast"/>
      <w:ind w:left="113" w:hanging="113"/>
    </w:pPr>
    <w:rPr>
      <w:sz w:val="17"/>
      <w:szCs w:val="17"/>
    </w:rPr>
  </w:style>
  <w:style w:type="character" w:customStyle="1" w:styleId="VoetnoottekstChar">
    <w:name w:val="Voetnoottekst Char"/>
    <w:basedOn w:val="Standaardalinea-lettertype"/>
    <w:link w:val="Voetnoottekst"/>
    <w:uiPriority w:val="99"/>
    <w:rsid w:val="004A6DC0"/>
    <w:rPr>
      <w:sz w:val="17"/>
      <w:szCs w:val="17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8B5561"/>
    <w:rPr>
      <w:vertAlign w:val="superscript"/>
    </w:rPr>
  </w:style>
  <w:style w:type="paragraph" w:styleId="Lijstalinea">
    <w:name w:val="List Paragraph"/>
    <w:aliases w:val="Opsomblokjes en substreepjes"/>
    <w:basedOn w:val="Standaard"/>
    <w:uiPriority w:val="34"/>
    <w:qFormat/>
    <w:rsid w:val="0073750B"/>
    <w:pPr>
      <w:ind w:left="720"/>
      <w:contextualSpacing/>
    </w:pPr>
  </w:style>
  <w:style w:type="paragraph" w:customStyle="1" w:styleId="Opsommingletter">
    <w:name w:val="Opsomming letter"/>
    <w:basedOn w:val="Standaard"/>
    <w:qFormat/>
    <w:rsid w:val="0073750B"/>
    <w:pPr>
      <w:numPr>
        <w:numId w:val="26"/>
      </w:numPr>
      <w:ind w:left="227" w:hanging="227"/>
    </w:pPr>
  </w:style>
  <w:style w:type="paragraph" w:customStyle="1" w:styleId="Opsommingstreepje">
    <w:name w:val="Opsomming streepje"/>
    <w:basedOn w:val="Lijstalinea"/>
    <w:qFormat/>
    <w:rsid w:val="00137A84"/>
    <w:pPr>
      <w:numPr>
        <w:ilvl w:val="1"/>
        <w:numId w:val="25"/>
      </w:numPr>
    </w:pPr>
  </w:style>
  <w:style w:type="paragraph" w:customStyle="1" w:styleId="Figuurkop">
    <w:name w:val="Figuurkop"/>
    <w:basedOn w:val="Tussenkopje"/>
    <w:qFormat/>
    <w:rsid w:val="001D4CF0"/>
    <w:pPr>
      <w:spacing w:before="560" w:after="280"/>
    </w:pPr>
    <w:rPr>
      <w:sz w:val="18"/>
    </w:rPr>
  </w:style>
  <w:style w:type="paragraph" w:customStyle="1" w:styleId="kolomkop">
    <w:name w:val="kolomkop"/>
    <w:basedOn w:val="Figuurkop"/>
    <w:qFormat/>
    <w:rsid w:val="00384029"/>
    <w:pPr>
      <w:keepNext w:val="0"/>
      <w:spacing w:before="0"/>
      <w:jc w:val="right"/>
    </w:pPr>
  </w:style>
  <w:style w:type="paragraph" w:customStyle="1" w:styleId="Rijkop">
    <w:name w:val="Rijkop"/>
    <w:basedOn w:val="Figuurkop"/>
    <w:qFormat/>
    <w:rsid w:val="00384029"/>
    <w:pPr>
      <w:keepNext w:val="0"/>
      <w:spacing w:before="0"/>
      <w:contextualSpacing/>
    </w:pPr>
  </w:style>
  <w:style w:type="paragraph" w:customStyle="1" w:styleId="Bijschriftkopje">
    <w:name w:val="Bijschrift kopje"/>
    <w:basedOn w:val="Rijkop"/>
    <w:qFormat/>
    <w:rsid w:val="00AE0427"/>
    <w:pPr>
      <w:keepNext/>
      <w:spacing w:after="0"/>
    </w:pPr>
  </w:style>
  <w:style w:type="paragraph" w:customStyle="1" w:styleId="Bijschriftfiguur">
    <w:name w:val="Bijschrift figuur"/>
    <w:basedOn w:val="Rijkop"/>
    <w:qFormat/>
    <w:rsid w:val="00384029"/>
    <w:rPr>
      <w:b w:val="0"/>
    </w:rPr>
  </w:style>
  <w:style w:type="paragraph" w:customStyle="1" w:styleId="Bijlagekop">
    <w:name w:val="Bijlagekop"/>
    <w:basedOn w:val="Kop1"/>
    <w:next w:val="Bijlageondertitel"/>
    <w:qFormat/>
    <w:rsid w:val="00D550C4"/>
    <w:pPr>
      <w:numPr>
        <w:numId w:val="0"/>
      </w:numPr>
      <w:spacing w:after="1120"/>
    </w:pPr>
  </w:style>
  <w:style w:type="paragraph" w:customStyle="1" w:styleId="Paragraaftitelkop2bijlage">
    <w:name w:val="Paragraaftitel kop 2 bijlage"/>
    <w:basedOn w:val="Kop2"/>
    <w:next w:val="Standaard"/>
    <w:qFormat/>
    <w:rsid w:val="007D16A7"/>
    <w:pPr>
      <w:numPr>
        <w:ilvl w:val="0"/>
        <w:numId w:val="0"/>
      </w:numPr>
    </w:pPr>
  </w:style>
  <w:style w:type="paragraph" w:styleId="Inhopg2">
    <w:name w:val="toc 2"/>
    <w:basedOn w:val="Standaard"/>
    <w:next w:val="Standaard"/>
    <w:uiPriority w:val="39"/>
    <w:unhideWhenUsed/>
    <w:rsid w:val="004A6DC0"/>
    <w:pPr>
      <w:tabs>
        <w:tab w:val="left" w:pos="454"/>
        <w:tab w:val="right" w:pos="8505"/>
      </w:tabs>
      <w:ind w:left="454" w:hanging="454"/>
    </w:pPr>
    <w:rPr>
      <w:noProof/>
    </w:rPr>
  </w:style>
  <w:style w:type="paragraph" w:styleId="Inhopg3">
    <w:name w:val="toc 3"/>
    <w:basedOn w:val="Standaard"/>
    <w:next w:val="Standaard"/>
    <w:autoRedefine/>
    <w:uiPriority w:val="39"/>
    <w:unhideWhenUsed/>
    <w:rsid w:val="00FB0ECF"/>
    <w:pPr>
      <w:tabs>
        <w:tab w:val="left" w:pos="454"/>
        <w:tab w:val="right" w:pos="8505"/>
      </w:tabs>
      <w:spacing w:after="100"/>
    </w:pPr>
    <w:rPr>
      <w:b/>
      <w:bCs/>
      <w:noProof/>
    </w:rPr>
  </w:style>
  <w:style w:type="paragraph" w:styleId="Inhopg6">
    <w:name w:val="toc 6"/>
    <w:basedOn w:val="Standaard"/>
    <w:next w:val="Standaard"/>
    <w:uiPriority w:val="39"/>
    <w:unhideWhenUsed/>
    <w:rsid w:val="001B4B79"/>
    <w:pPr>
      <w:tabs>
        <w:tab w:val="right" w:pos="8505"/>
      </w:tabs>
      <w:spacing w:before="1120"/>
      <w:contextualSpacing/>
    </w:pPr>
    <w:rPr>
      <w:b/>
      <w:sz w:val="22"/>
    </w:rPr>
  </w:style>
  <w:style w:type="paragraph" w:customStyle="1" w:styleId="Bijlageondertitel">
    <w:name w:val="Bijlage ondertitel"/>
    <w:basedOn w:val="Standaard"/>
    <w:next w:val="Standaard"/>
    <w:qFormat/>
    <w:rsid w:val="00D550C4"/>
    <w:pPr>
      <w:pageBreakBefore/>
      <w:numPr>
        <w:numId w:val="31"/>
      </w:numPr>
      <w:spacing w:after="560" w:line="560" w:lineRule="atLeast"/>
    </w:pPr>
    <w:rPr>
      <w:b/>
      <w:sz w:val="42"/>
      <w:szCs w:val="42"/>
    </w:rPr>
  </w:style>
  <w:style w:type="paragraph" w:customStyle="1" w:styleId="Kopzondernummer">
    <w:name w:val="Kop zondernummer"/>
    <w:basedOn w:val="Kop1"/>
    <w:next w:val="Standaard"/>
    <w:qFormat/>
    <w:rsid w:val="006F3938"/>
    <w:pPr>
      <w:numPr>
        <w:numId w:val="0"/>
      </w:numPr>
      <w:spacing w:after="1120"/>
    </w:pPr>
  </w:style>
  <w:style w:type="paragraph" w:customStyle="1" w:styleId="Tabeltekst">
    <w:name w:val="Tabeltekst"/>
    <w:basedOn w:val="Figuurkop"/>
    <w:qFormat/>
    <w:rsid w:val="00384029"/>
    <w:pPr>
      <w:spacing w:before="0"/>
    </w:pPr>
    <w:rPr>
      <w:b w:val="0"/>
    </w:rPr>
  </w:style>
  <w:style w:type="paragraph" w:styleId="Bijschrift">
    <w:name w:val="caption"/>
    <w:basedOn w:val="Standaard"/>
    <w:next w:val="Standaard"/>
    <w:uiPriority w:val="35"/>
    <w:unhideWhenUsed/>
    <w:qFormat/>
    <w:rsid w:val="007D16A7"/>
    <w:rPr>
      <w:bCs/>
      <w:color w:val="000000" w:themeColor="text1"/>
      <w:sz w:val="18"/>
      <w:szCs w:val="18"/>
    </w:rPr>
  </w:style>
  <w:style w:type="character" w:styleId="Verwijzingopmerking">
    <w:name w:val="annotation reference"/>
    <w:basedOn w:val="Standaardalinea-lettertype"/>
    <w:semiHidden/>
    <w:unhideWhenUsed/>
    <w:rsid w:val="00050A29"/>
    <w:rPr>
      <w:sz w:val="16"/>
      <w:szCs w:val="16"/>
    </w:rPr>
  </w:style>
  <w:style w:type="paragraph" w:styleId="Tekstopmerking">
    <w:name w:val="annotation text"/>
    <w:basedOn w:val="Standaard"/>
    <w:link w:val="TekstopmerkingChar"/>
    <w:unhideWhenUsed/>
    <w:rsid w:val="00050A29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rsid w:val="00050A29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0A29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0A29"/>
    <w:rPr>
      <w:b/>
      <w:bCs/>
      <w:sz w:val="20"/>
      <w:szCs w:val="20"/>
    </w:rPr>
  </w:style>
  <w:style w:type="paragraph" w:customStyle="1" w:styleId="IBATussenkopgroenvoorpag">
    <w:name w:val="IBA Tussenkop groen voorpag"/>
    <w:basedOn w:val="Standaard"/>
    <w:next w:val="Standaard"/>
    <w:rsid w:val="00B155B5"/>
    <w:pPr>
      <w:keepNext/>
      <w:suppressAutoHyphens/>
      <w:overflowPunct w:val="0"/>
      <w:autoSpaceDE w:val="0"/>
      <w:spacing w:before="270" w:line="270" w:lineRule="atLeast"/>
      <w:ind w:left="2211"/>
      <w:contextualSpacing/>
      <w:textAlignment w:val="baseline"/>
    </w:pPr>
    <w:rPr>
      <w:rFonts w:ascii="Arial" w:eastAsia="Times New Roman" w:hAnsi="Arial"/>
      <w:b/>
      <w:color w:val="5ABD00"/>
      <w:sz w:val="20"/>
      <w:szCs w:val="20"/>
      <w:lang w:eastAsia="nl-NL"/>
    </w:rPr>
  </w:style>
  <w:style w:type="paragraph" w:customStyle="1" w:styleId="voorpagtekst">
    <w:name w:val="voorpag tekst"/>
    <w:basedOn w:val="Standaard"/>
    <w:qFormat/>
    <w:rsid w:val="00B155B5"/>
    <w:pPr>
      <w:suppressAutoHyphens/>
      <w:overflowPunct w:val="0"/>
      <w:autoSpaceDE w:val="0"/>
      <w:spacing w:line="270" w:lineRule="atLeast"/>
      <w:ind w:left="2211"/>
      <w:contextualSpacing/>
      <w:textAlignment w:val="baseline"/>
    </w:pPr>
    <w:rPr>
      <w:rFonts w:ascii="Arial" w:eastAsia="Times New Roman" w:hAnsi="Arial"/>
      <w:sz w:val="20"/>
      <w:szCs w:val="20"/>
      <w:lang w:eastAsia="nl-NL"/>
    </w:rPr>
  </w:style>
  <w:style w:type="paragraph" w:customStyle="1" w:styleId="tabelkopjekleinIBA">
    <w:name w:val="tabelkopje klein IBA"/>
    <w:basedOn w:val="Standaard"/>
    <w:next w:val="Standaard"/>
    <w:rsid w:val="00B155B5"/>
    <w:pPr>
      <w:framePr w:hSpace="142" w:wrap="around" w:vAnchor="page" w:hAnchor="margin" w:xAlign="right" w:y="12815"/>
      <w:suppressAutoHyphens/>
      <w:overflowPunct w:val="0"/>
      <w:autoSpaceDE w:val="0"/>
      <w:spacing w:line="270" w:lineRule="atLeast"/>
      <w:contextualSpacing/>
      <w:suppressOverlap/>
      <w:textAlignment w:val="baseline"/>
    </w:pPr>
    <w:rPr>
      <w:rFonts w:ascii="Arial" w:eastAsia="Times New Roman" w:hAnsi="Arial"/>
      <w:b/>
      <w:color w:val="FFFFFF" w:themeColor="background1"/>
      <w:sz w:val="16"/>
      <w:szCs w:val="18"/>
      <w:lang w:eastAsia="nl-NL"/>
    </w:rPr>
  </w:style>
  <w:style w:type="paragraph" w:customStyle="1" w:styleId="tabeltekstkleintIBA">
    <w:name w:val="tabeltekst klein t IBA"/>
    <w:basedOn w:val="Standaard"/>
    <w:rsid w:val="00B155B5"/>
    <w:pPr>
      <w:framePr w:hSpace="142" w:wrap="around" w:vAnchor="page" w:hAnchor="margin" w:y="12815"/>
      <w:suppressAutoHyphens/>
      <w:overflowPunct w:val="0"/>
      <w:autoSpaceDE w:val="0"/>
      <w:spacing w:line="270" w:lineRule="atLeast"/>
      <w:contextualSpacing/>
      <w:suppressOverlap/>
      <w:textAlignment w:val="baseline"/>
    </w:pPr>
    <w:rPr>
      <w:rFonts w:ascii="Arial" w:eastAsia="Times New Roman" w:hAnsi="Arial"/>
      <w:sz w:val="14"/>
      <w:szCs w:val="20"/>
      <w:lang w:eastAsia="nl-NL"/>
    </w:rPr>
  </w:style>
  <w:style w:type="paragraph" w:customStyle="1" w:styleId="Referentie">
    <w:name w:val="Referentie"/>
    <w:basedOn w:val="Standaard"/>
    <w:rsid w:val="00AE0427"/>
    <w:pPr>
      <w:framePr w:wrap="around" w:vAnchor="page" w:hAnchor="page" w:x="670" w:y="511"/>
      <w:tabs>
        <w:tab w:val="right" w:pos="2020"/>
      </w:tabs>
      <w:suppressAutoHyphens/>
      <w:overflowPunct w:val="0"/>
      <w:autoSpaceDE w:val="0"/>
      <w:spacing w:line="270" w:lineRule="atLeast"/>
      <w:suppressOverlap/>
      <w:textAlignment w:val="baseline"/>
    </w:pPr>
    <w:rPr>
      <w:rFonts w:eastAsia="Times New Roman"/>
      <w:sz w:val="16"/>
      <w:szCs w:val="20"/>
      <w:lang w:eastAsia="nl-NL"/>
    </w:rPr>
  </w:style>
  <w:style w:type="paragraph" w:customStyle="1" w:styleId="Referentie1ste">
    <w:name w:val="Referentie1ste"/>
    <w:basedOn w:val="Referentie"/>
    <w:rsid w:val="00296D28"/>
    <w:pPr>
      <w:framePr w:wrap="around"/>
      <w:spacing w:before="80"/>
    </w:pPr>
  </w:style>
  <w:style w:type="paragraph" w:customStyle="1" w:styleId="kolomkoplinkswitenvet">
    <w:name w:val="kolomkop links;wit en vet"/>
    <w:basedOn w:val="kolomkop"/>
    <w:qFormat/>
    <w:rsid w:val="00C45130"/>
    <w:pPr>
      <w:framePr w:hSpace="142" w:wrap="around" w:vAnchor="page" w:hAnchor="text" w:y="11341"/>
      <w:suppressOverlap/>
      <w:jc w:val="left"/>
    </w:pPr>
    <w:rPr>
      <w:color w:val="FFFFFF" w:themeColor="background1"/>
    </w:rPr>
  </w:style>
  <w:style w:type="paragraph" w:customStyle="1" w:styleId="kolomkoplinks">
    <w:name w:val="kolomkop links"/>
    <w:aliases w:val="wit en vet"/>
    <w:basedOn w:val="kolomkop"/>
    <w:rsid w:val="00C45130"/>
    <w:pPr>
      <w:framePr w:hSpace="142" w:wrap="around" w:vAnchor="page" w:hAnchor="text" w:y="11341"/>
      <w:suppressOverlap/>
      <w:jc w:val="left"/>
    </w:pPr>
    <w:rPr>
      <w:color w:val="FFFFFF" w:themeColor="background1"/>
    </w:rPr>
  </w:style>
  <w:style w:type="paragraph" w:styleId="Inhopg7">
    <w:name w:val="toc 7"/>
    <w:basedOn w:val="Standaard"/>
    <w:next w:val="Standaard"/>
    <w:autoRedefine/>
    <w:uiPriority w:val="39"/>
    <w:unhideWhenUsed/>
    <w:rsid w:val="001B4B79"/>
    <w:pPr>
      <w:spacing w:after="100"/>
      <w:ind w:left="1260"/>
    </w:pPr>
  </w:style>
  <w:style w:type="paragraph" w:customStyle="1" w:styleId="tabelkopwit">
    <w:name w:val="tabelkop wit"/>
    <w:basedOn w:val="Standaard"/>
    <w:qFormat/>
    <w:rsid w:val="001D4CF0"/>
    <w:pPr>
      <w:framePr w:hSpace="142" w:wrap="around" w:vAnchor="page" w:hAnchor="margin" w:y="12475"/>
      <w:suppressOverlap/>
    </w:pPr>
    <w:rPr>
      <w:b/>
      <w:color w:val="FFFFFF" w:themeColor="background1"/>
      <w:sz w:val="18"/>
      <w:szCs w:val="22"/>
    </w:rPr>
  </w:style>
  <w:style w:type="paragraph" w:customStyle="1" w:styleId="Afbeelding">
    <w:name w:val="Afbeelding"/>
    <w:basedOn w:val="Standaard"/>
    <w:qFormat/>
    <w:rsid w:val="001D4CF0"/>
    <w:pPr>
      <w:spacing w:after="280"/>
    </w:pPr>
  </w:style>
  <w:style w:type="paragraph" w:customStyle="1" w:styleId="tabelkop">
    <w:name w:val="tabelkop"/>
    <w:basedOn w:val="Figuurkop"/>
    <w:qFormat/>
    <w:rsid w:val="00AE0427"/>
  </w:style>
  <w:style w:type="character" w:styleId="Tekstvantijdelijkeaanduiding">
    <w:name w:val="Placeholder Text"/>
    <w:basedOn w:val="Standaardalinea-lettertype"/>
    <w:uiPriority w:val="99"/>
    <w:semiHidden/>
    <w:rsid w:val="00952B95"/>
    <w:rPr>
      <w:color w:val="666666"/>
    </w:rPr>
  </w:style>
  <w:style w:type="table" w:customStyle="1" w:styleId="Kalender1">
    <w:name w:val="Kalender 1"/>
    <w:basedOn w:val="Standaardtabel"/>
    <w:uiPriority w:val="99"/>
    <w:qFormat/>
    <w:rsid w:val="001042A0"/>
    <w:pPr>
      <w:spacing w:line="240" w:lineRule="auto"/>
    </w:pPr>
    <w:rPr>
      <w:rFonts w:asciiTheme="minorHAnsi" w:eastAsiaTheme="minorEastAsia" w:hAnsiTheme="minorHAnsi" w:cstheme="minorBidi"/>
      <w:sz w:val="22"/>
      <w:szCs w:val="22"/>
      <w:lang w:eastAsia="nl-NL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Gemiddeldelijst2-accent1">
    <w:name w:val="Medium List 2 Accent 1"/>
    <w:basedOn w:val="Standaardtabel"/>
    <w:uiPriority w:val="66"/>
    <w:rsid w:val="001042A0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nl-NL"/>
    </w:rPr>
    <w:tblPr>
      <w:tblStyleRowBandSize w:val="1"/>
      <w:tblStyleColBandSize w:val="1"/>
      <w:tblBorders>
        <w:top w:val="single" w:sz="8" w:space="0" w:color="FF6A08" w:themeColor="accent1"/>
        <w:left w:val="single" w:sz="8" w:space="0" w:color="FF6A08" w:themeColor="accent1"/>
        <w:bottom w:val="single" w:sz="8" w:space="0" w:color="FF6A08" w:themeColor="accent1"/>
        <w:right w:val="single" w:sz="8" w:space="0" w:color="FF6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6A0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astertabel2">
    <w:name w:val="Grid Table 2"/>
    <w:basedOn w:val="Standaardtabel"/>
    <w:uiPriority w:val="47"/>
    <w:rsid w:val="001042A0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IBAnummering">
    <w:name w:val="IBA nummering"/>
    <w:basedOn w:val="Standaard"/>
    <w:qFormat/>
    <w:rsid w:val="001F1A9F"/>
    <w:pPr>
      <w:numPr>
        <w:numId w:val="40"/>
      </w:numPr>
      <w:suppressAutoHyphens/>
      <w:overflowPunct w:val="0"/>
      <w:autoSpaceDE w:val="0"/>
      <w:spacing w:line="270" w:lineRule="atLeast"/>
      <w:contextualSpacing/>
      <w:textAlignment w:val="baseline"/>
    </w:pPr>
    <w:rPr>
      <w:rFonts w:ascii="Arial" w:eastAsia="Times New Roman" w:hAnsi="Arial"/>
      <w:sz w:val="20"/>
      <w:szCs w:val="20"/>
      <w:lang w:eastAsia="nl-NL"/>
    </w:rPr>
  </w:style>
  <w:style w:type="table" w:styleId="Lichtearcering">
    <w:name w:val="Light Shading"/>
    <w:basedOn w:val="Standaardtabel"/>
    <w:uiPriority w:val="60"/>
    <w:rsid w:val="009B1562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Onopgemaaktetabel3">
    <w:name w:val="Plain Table 3"/>
    <w:basedOn w:val="Standaardtabel"/>
    <w:uiPriority w:val="43"/>
    <w:rsid w:val="009650A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04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73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8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1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1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1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6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3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8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65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3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9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6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4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7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0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2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9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6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8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1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1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0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8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9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9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9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6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7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7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4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0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2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2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4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LTER~1\AppData\Local\Temp\21\rapport%20zonder%20voorwoord%20en%20samenvatti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FFAA087B5BD4A2AB6622DCA02E492E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51BA60E-CD6F-42E8-805E-721A8B8AD319}"/>
      </w:docPartPr>
      <w:docPartBody>
        <w:p w:rsidR="00B57D55" w:rsidRDefault="00574F94">
          <w:pPr>
            <w:pStyle w:val="DFFAA087B5BD4A2AB6622DCA02E492EB"/>
          </w:pPr>
          <w:r w:rsidRPr="00B11BAB">
            <w:rPr>
              <w:rStyle w:val="Tekstvantijdelijkeaanduiding"/>
            </w:rPr>
            <w:t>Kies een item.</w:t>
          </w:r>
        </w:p>
      </w:docPartBody>
    </w:docPart>
    <w:docPart>
      <w:docPartPr>
        <w:name w:val="F6F68E714AF54FC78798BF0334DD70E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FE41B89-FF37-445C-A9AC-7225D83B1462}"/>
      </w:docPartPr>
      <w:docPartBody>
        <w:p w:rsidR="00B57D55" w:rsidRDefault="00574F94">
          <w:pPr>
            <w:pStyle w:val="F6F68E714AF54FC78798BF0334DD70EF"/>
          </w:pPr>
          <w:r w:rsidRPr="008A6CDE">
            <w:rPr>
              <w:rStyle w:val="Tekstvantijdelijkeaanduiding"/>
            </w:rPr>
            <w:t>Klik hier als u een datum wilt invoeren.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F94"/>
    <w:rsid w:val="00001B60"/>
    <w:rsid w:val="000073D4"/>
    <w:rsid w:val="00033084"/>
    <w:rsid w:val="000442B3"/>
    <w:rsid w:val="00097632"/>
    <w:rsid w:val="000A17B1"/>
    <w:rsid w:val="000A63DD"/>
    <w:rsid w:val="00106BC6"/>
    <w:rsid w:val="00132558"/>
    <w:rsid w:val="0013615B"/>
    <w:rsid w:val="001500BB"/>
    <w:rsid w:val="001D7D73"/>
    <w:rsid w:val="001E16D5"/>
    <w:rsid w:val="001E189D"/>
    <w:rsid w:val="00276A45"/>
    <w:rsid w:val="00277B02"/>
    <w:rsid w:val="003406F5"/>
    <w:rsid w:val="00365598"/>
    <w:rsid w:val="003A6E52"/>
    <w:rsid w:val="003B083F"/>
    <w:rsid w:val="003C3668"/>
    <w:rsid w:val="003F28E2"/>
    <w:rsid w:val="004001F7"/>
    <w:rsid w:val="0040216A"/>
    <w:rsid w:val="004043BA"/>
    <w:rsid w:val="004144A4"/>
    <w:rsid w:val="00421CA0"/>
    <w:rsid w:val="00467FD0"/>
    <w:rsid w:val="004F0F9D"/>
    <w:rsid w:val="004F60CB"/>
    <w:rsid w:val="00551404"/>
    <w:rsid w:val="00556E97"/>
    <w:rsid w:val="00561A98"/>
    <w:rsid w:val="00574F94"/>
    <w:rsid w:val="00581B4E"/>
    <w:rsid w:val="0059333A"/>
    <w:rsid w:val="00596476"/>
    <w:rsid w:val="005A3D1E"/>
    <w:rsid w:val="005A568C"/>
    <w:rsid w:val="005B468F"/>
    <w:rsid w:val="005D3849"/>
    <w:rsid w:val="005E3976"/>
    <w:rsid w:val="00602D1E"/>
    <w:rsid w:val="00620061"/>
    <w:rsid w:val="00651849"/>
    <w:rsid w:val="00696852"/>
    <w:rsid w:val="006C6D93"/>
    <w:rsid w:val="006E0338"/>
    <w:rsid w:val="007157E6"/>
    <w:rsid w:val="0073690F"/>
    <w:rsid w:val="00753009"/>
    <w:rsid w:val="007965AA"/>
    <w:rsid w:val="007E3DD8"/>
    <w:rsid w:val="00835490"/>
    <w:rsid w:val="00854FF6"/>
    <w:rsid w:val="00866D79"/>
    <w:rsid w:val="00871016"/>
    <w:rsid w:val="008937A9"/>
    <w:rsid w:val="0090380D"/>
    <w:rsid w:val="0091168E"/>
    <w:rsid w:val="00926AC5"/>
    <w:rsid w:val="00941F54"/>
    <w:rsid w:val="00951FB2"/>
    <w:rsid w:val="00967855"/>
    <w:rsid w:val="009A4EA4"/>
    <w:rsid w:val="00A038E9"/>
    <w:rsid w:val="00A05536"/>
    <w:rsid w:val="00A605AB"/>
    <w:rsid w:val="00AE07A9"/>
    <w:rsid w:val="00B12ABD"/>
    <w:rsid w:val="00B31305"/>
    <w:rsid w:val="00B57D55"/>
    <w:rsid w:val="00B76CC9"/>
    <w:rsid w:val="00B94781"/>
    <w:rsid w:val="00B9691C"/>
    <w:rsid w:val="00BA6312"/>
    <w:rsid w:val="00BA7409"/>
    <w:rsid w:val="00BC4648"/>
    <w:rsid w:val="00BD0D7F"/>
    <w:rsid w:val="00BF7A65"/>
    <w:rsid w:val="00CC6B57"/>
    <w:rsid w:val="00D03F14"/>
    <w:rsid w:val="00D75347"/>
    <w:rsid w:val="00D913CD"/>
    <w:rsid w:val="00D92BA3"/>
    <w:rsid w:val="00D92E1E"/>
    <w:rsid w:val="00DF4543"/>
    <w:rsid w:val="00E072E4"/>
    <w:rsid w:val="00E47655"/>
    <w:rsid w:val="00EA5F95"/>
    <w:rsid w:val="00EB6EBA"/>
    <w:rsid w:val="00ED4B66"/>
    <w:rsid w:val="00F42E5A"/>
    <w:rsid w:val="00F8332F"/>
    <w:rsid w:val="00FD0CA0"/>
    <w:rsid w:val="00FD5958"/>
    <w:rsid w:val="00FF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CC6B57"/>
    <w:rPr>
      <w:color w:val="666666"/>
    </w:rPr>
  </w:style>
  <w:style w:type="paragraph" w:customStyle="1" w:styleId="DFFAA087B5BD4A2AB6622DCA02E492EB">
    <w:name w:val="DFFAA087B5BD4A2AB6622DCA02E492EB"/>
  </w:style>
  <w:style w:type="paragraph" w:customStyle="1" w:styleId="F6F68E714AF54FC78798BF0334DD70EF">
    <w:name w:val="F6F68E714AF54FC78798BF0334DD70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Gemeente Amsterdam">
      <a:dk1>
        <a:sysClr val="windowText" lastClr="000000"/>
      </a:dk1>
      <a:lt1>
        <a:srgbClr val="FFFFFF"/>
      </a:lt1>
      <a:dk2>
        <a:srgbClr val="FF0000"/>
      </a:dk2>
      <a:lt2>
        <a:srgbClr val="E5E5E5"/>
      </a:lt2>
      <a:accent1>
        <a:srgbClr val="FF6A08"/>
      </a:accent1>
      <a:accent2>
        <a:srgbClr val="F6B400"/>
      </a:accent2>
      <a:accent3>
        <a:srgbClr val="5ABD00"/>
      </a:accent3>
      <a:accent4>
        <a:srgbClr val="00A4B4"/>
      </a:accent4>
      <a:accent5>
        <a:srgbClr val="0059CD"/>
      </a:accent5>
      <a:accent6>
        <a:srgbClr val="73107B"/>
      </a:accent6>
      <a:hlink>
        <a:srgbClr val="666666"/>
      </a:hlink>
      <a:folHlink>
        <a:srgbClr val="999999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65ad8cf-1a26-4b78-8568-cab1c6e30bc0">3PFU24XCCRSD-101280942-198</_dlc_DocId>
    <_dlc_DocIdUrl xmlns="d65ad8cf-1a26-4b78-8568-cab1c6e30bc0">
      <Url>https://hoofdstad.sharepoint.com/sites/msteams_c4b24b_981800-Parametrischontwerp/_layouts/15/DocIdRedir.aspx?ID=3PFU24XCCRSD-101280942-198</Url>
      <Description>3PFU24XCCRSD-101280942-198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BE3BCC71F3A4E8CD24CB91351F44A" ma:contentTypeVersion="8" ma:contentTypeDescription="Een nieuw document maken." ma:contentTypeScope="" ma:versionID="06dec9c8fa125fabaabf8da99c27458d">
  <xsd:schema xmlns:xsd="http://www.w3.org/2001/XMLSchema" xmlns:xs="http://www.w3.org/2001/XMLSchema" xmlns:p="http://schemas.microsoft.com/office/2006/metadata/properties" xmlns:ns2="dfff6750-5bef-45e3-997e-90b9c7313c58" xmlns:ns3="d65ad8cf-1a26-4b78-8568-cab1c6e30bc0" targetNamespace="http://schemas.microsoft.com/office/2006/metadata/properties" ma:root="true" ma:fieldsID="f0f4be6480e42c266f3ad98a1991cf0a" ns2:_="" ns3:_="">
    <xsd:import namespace="dfff6750-5bef-45e3-997e-90b9c7313c58"/>
    <xsd:import namespace="d65ad8cf-1a26-4b78-8568-cab1c6e30b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ff6750-5bef-45e3-997e-90b9c7313c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d8cf-1a26-4b78-8568-cab1c6e30bc0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Waarde van de document-id" ma:description="De waarde van de document-id die aan dit item is toegewezen." ma:indexed="true" ma:internalName="_dlc_DocId" ma:readOnly="true">
      <xsd:simpleType>
        <xsd:restriction base="dms:Text"/>
      </xsd:simpleType>
    </xsd:element>
    <xsd:element name="_dlc_DocIdUrl" ma:index="13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Id blijven behouden" ma:description="Id behouden tijdens toevoeg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37BA5701-AB9F-4A15-891C-2B94F7322D1C}">
  <ds:schemaRefs>
    <ds:schemaRef ds:uri="http://schemas.microsoft.com/office/2006/metadata/properties"/>
    <ds:schemaRef ds:uri="http://schemas.microsoft.com/office/infopath/2007/PartnerControls"/>
    <ds:schemaRef ds:uri="d65ad8cf-1a26-4b78-8568-cab1c6e30bc0"/>
  </ds:schemaRefs>
</ds:datastoreItem>
</file>

<file path=customXml/itemProps2.xml><?xml version="1.0" encoding="utf-8"?>
<ds:datastoreItem xmlns:ds="http://schemas.openxmlformats.org/officeDocument/2006/customXml" ds:itemID="{DB59B19B-D3CE-4A9D-A176-26F18C7D1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ff6750-5bef-45e3-997e-90b9c7313c58"/>
    <ds:schemaRef ds:uri="d65ad8cf-1a26-4b78-8568-cab1c6e30b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0ADB69-FCEC-4643-AA39-D35EED5C194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5A6F0CA-2968-42B4-BFEA-9206D1DD533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3C81CB0-9EDB-4CE9-96DA-DE711A174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 zonder voorwoord en samenvatting.dotx</Template>
  <TotalTime>1995</TotalTime>
  <Pages>2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Berekeningsrapportage Brug N01</vt:lpstr>
    </vt:vector>
  </TitlesOfParts>
  <Company>Stadsdeel ZuidOost</Company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Berekeningsrapportage Brug N01</dc:title>
  <dc:subject>Berekening</dc:subject>
  <dc:creator>Vos, Geert</dc:creator>
  <cp:keywords>Brug;berekening</cp:keywords>
  <dc:description/>
  <cp:lastModifiedBy>Vos, Geert</cp:lastModifiedBy>
  <cp:revision>210</cp:revision>
  <cp:lastPrinted>2025-03-14T14:50:00Z</cp:lastPrinted>
  <dcterms:created xsi:type="dcterms:W3CDTF">2025-01-31T10:52:00Z</dcterms:created>
  <dcterms:modified xsi:type="dcterms:W3CDTF">2025-10-16T11:22:00Z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0x010100B73BE3BCC71F3A4E8CD24CB91351F44A</vt:lpwstr>
  </property>
  <property fmtid="{D5CDD505-2E9C-101B-9397-08002B2CF9AE}" pid="3" name="_dlc_DocIdItemGuid">
    <vt:lpwstr>89ff52c8-6d85-4717-865f-a54898a82ed4</vt:lpwstr>
  </property>
  <property fmtid="{D5CDD505-2E9C-101B-9397-08002B2CF9AE}" pid="4" name="MediaServiceImageTags">
    <vt:lpwstr/>
  </property>
  <property fmtid="{D5CDD505-2E9C-101B-9397-08002B2CF9AE}" pid="5" name="Hyperlink IBIS4P">
    <vt:lpwstr>, </vt:lpwstr>
  </property>
  <property fmtid="{D5CDD505-2E9C-101B-9397-08002B2CF9AE}" pid="6" name="Hyperlink SP">
    <vt:lpwstr>, </vt:lpwstr>
  </property>
  <property fmtid="{D5CDD505-2E9C-101B-9397-08002B2CF9AE}" pid="7" name="TaxKeywordTaxHTField">
    <vt:lpwstr>Berekening|a53e8c4e-5cf7-4081-8287-c08420d77cd0;brug|adb20b14-fe6e-4e76-b7a2-a0e2c8988162</vt:lpwstr>
  </property>
  <property fmtid="{D5CDD505-2E9C-101B-9397-08002B2CF9AE}" pid="8" name="TaxKeyword">
    <vt:lpwstr>11;#Berekening|a53e8c4e-5cf7-4081-8287-c08420d77cd0;#12;#brug|adb20b14-fe6e-4e76-b7a2-a0e2c8988162</vt:lpwstr>
  </property>
  <property fmtid="{D5CDD505-2E9C-101B-9397-08002B2CF9AE}" pid="9" name="TaxCatchAll">
    <vt:lpwstr>12;#brug;#11;#Berekening</vt:lpwstr>
  </property>
  <property fmtid="{D5CDD505-2E9C-101B-9397-08002B2CF9AE}" pid="10" name="lcf76f155ced4ddcb4097134ff3c332f">
    <vt:lpwstr/>
  </property>
</Properties>
</file>